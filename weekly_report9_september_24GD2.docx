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112" w:type="pct"/>
        <w:jc w:val="center"/>
        <w:tblBorders>
          <w:top w:val="single" w:sz="48" w:space="0" w:color="FFFFFF" w:themeColor="light1"/>
          <w:left w:val="single" w:sz="48" w:space="0" w:color="FFFFFF" w:themeColor="light1"/>
          <w:bottom w:val="single" w:sz="48" w:space="0" w:color="FFFFFF" w:themeColor="light1"/>
          <w:right w:val="single" w:sz="48" w:space="0" w:color="FFFFFF" w:themeColor="light1"/>
          <w:insideH w:val="single" w:sz="48" w:space="0" w:color="FFFFFF" w:themeColor="light1"/>
          <w:insideV w:val="single" w:sz="48" w:space="0" w:color="FFFFFF" w:themeColor="light1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2392"/>
        <w:gridCol w:w="7178"/>
      </w:tblGrid>
      <w:tr w:rsidR="00B37FC1" w14:paraId="5C626CE3" w14:textId="77777777" w:rsidTr="002A7698">
        <w:trPr>
          <w:trHeight w:val="1027"/>
          <w:jc w:val="center"/>
        </w:trPr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58D2320" w14:textId="77777777" w:rsidR="00B37FC1" w:rsidRDefault="004D7234">
            <w:pPr>
              <w:spacing w:after="0" w:line="240" w:lineRule="auto"/>
              <w:jc w:val="center"/>
              <w:rPr>
                <w:color w:val="EBDDC3" w:themeColor="background2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58244" behindDoc="0" locked="0" layoutInCell="1" allowOverlap="1" wp14:anchorId="39502590" wp14:editId="52BDEAFD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105410</wp:posOffset>
                  </wp:positionV>
                  <wp:extent cx="1292606" cy="400050"/>
                  <wp:effectExtent l="0" t="0" r="3175" b="0"/>
                  <wp:wrapNone/>
                  <wp:docPr id="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606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5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tcMar>
              <w:top w:w="29" w:type="dxa"/>
              <w:left w:w="115" w:type="dxa"/>
              <w:bottom w:w="29" w:type="dxa"/>
              <w:right w:w="29" w:type="dxa"/>
            </w:tcMar>
            <w:vAlign w:val="center"/>
          </w:tcPr>
          <w:sdt>
            <w:sdtPr>
              <w:rPr>
                <w:color w:val="5D17EB"/>
                <w:spacing w:val="14"/>
                <w:szCs w:val="28"/>
              </w:rPr>
              <w:id w:val="5824127"/>
              <w:placeholder>
                <w:docPart w:val="DB0FA047C6AA4F46B94995993B51DEF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p w14:paraId="328942EB" w14:textId="77777777" w:rsidR="00B37FC1" w:rsidRPr="004D7234" w:rsidRDefault="004D7234">
                <w:pPr>
                  <w:pStyle w:val="CompanyName"/>
                  <w:rPr>
                    <w:szCs w:val="28"/>
                  </w:rPr>
                </w:pPr>
                <w:r w:rsidRPr="004D7234">
                  <w:rPr>
                    <w:color w:val="5D17EB"/>
                    <w:spacing w:val="14"/>
                    <w:szCs w:val="28"/>
                  </w:rPr>
                  <w:t>BHASKARACHARYA NATIONAL INSTITUTE FOR SPACE APPLICATIONS AND GEO-INFORMATICS</w:t>
                </w:r>
              </w:p>
            </w:sdtContent>
          </w:sdt>
          <w:p w14:paraId="56D8F601" w14:textId="479E3C23" w:rsidR="00B37FC1" w:rsidRPr="002A7698" w:rsidRDefault="004D7234" w:rsidP="004D7234">
            <w:pPr>
              <w:pStyle w:val="Title"/>
              <w:rPr>
                <w:b/>
                <w:sz w:val="24"/>
                <w:szCs w:val="24"/>
              </w:rPr>
            </w:pPr>
            <w:r w:rsidRPr="002A7698">
              <w:rPr>
                <w:b/>
                <w:spacing w:val="30"/>
                <w:w w:val="105"/>
                <w:sz w:val="24"/>
                <w:szCs w:val="24"/>
              </w:rPr>
              <w:t>WEEKLY</w:t>
            </w:r>
            <w:r w:rsidRPr="002A7698">
              <w:rPr>
                <w:b/>
                <w:spacing w:val="-13"/>
                <w:w w:val="105"/>
                <w:sz w:val="24"/>
                <w:szCs w:val="24"/>
              </w:rPr>
              <w:t xml:space="preserve"> </w:t>
            </w:r>
            <w:r w:rsidRPr="002A7698">
              <w:rPr>
                <w:b/>
                <w:spacing w:val="31"/>
                <w:w w:val="105"/>
                <w:sz w:val="24"/>
                <w:szCs w:val="24"/>
              </w:rPr>
              <w:t>PROGRESS</w:t>
            </w:r>
            <w:r w:rsidRPr="002A7698">
              <w:rPr>
                <w:b/>
                <w:spacing w:val="-13"/>
                <w:w w:val="105"/>
                <w:sz w:val="24"/>
                <w:szCs w:val="24"/>
              </w:rPr>
              <w:t xml:space="preserve"> </w:t>
            </w:r>
            <w:r w:rsidR="00C47F19" w:rsidRPr="002A7698">
              <w:rPr>
                <w:b/>
                <w:spacing w:val="30"/>
                <w:w w:val="105"/>
                <w:sz w:val="24"/>
                <w:szCs w:val="24"/>
              </w:rPr>
              <w:t>REPORT</w:t>
            </w:r>
            <w:r w:rsidR="00C47F19" w:rsidRPr="002A7698">
              <w:rPr>
                <w:b/>
                <w:color w:val="000000" w:themeColor="text1"/>
                <w:spacing w:val="14"/>
                <w:sz w:val="24"/>
                <w:szCs w:val="24"/>
              </w:rPr>
              <w:t xml:space="preserve"> (</w:t>
            </w:r>
            <w:r w:rsidR="00B43156">
              <w:rPr>
                <w:b/>
                <w:color w:val="000000" w:themeColor="text1"/>
                <w:spacing w:val="14"/>
                <w:sz w:val="24"/>
                <w:szCs w:val="24"/>
              </w:rPr>
              <w:t>26</w:t>
            </w:r>
            <w:r w:rsidR="001E5E41" w:rsidRPr="002A7698">
              <w:rPr>
                <w:b/>
                <w:color w:val="000000" w:themeColor="text1"/>
                <w:spacing w:val="14"/>
                <w:sz w:val="24"/>
                <w:szCs w:val="24"/>
              </w:rPr>
              <w:t>/</w:t>
            </w:r>
            <w:r w:rsidR="000531F3">
              <w:rPr>
                <w:b/>
                <w:color w:val="000000" w:themeColor="text1"/>
                <w:spacing w:val="14"/>
                <w:sz w:val="24"/>
                <w:szCs w:val="24"/>
              </w:rPr>
              <w:t>0</w:t>
            </w:r>
            <w:r w:rsidR="001D7B96">
              <w:rPr>
                <w:b/>
                <w:color w:val="000000" w:themeColor="text1"/>
                <w:spacing w:val="14"/>
                <w:sz w:val="24"/>
                <w:szCs w:val="24"/>
              </w:rPr>
              <w:t>8</w:t>
            </w:r>
            <w:r w:rsidR="002A7698" w:rsidRPr="002A7698">
              <w:rPr>
                <w:b/>
                <w:color w:val="000000" w:themeColor="text1"/>
                <w:spacing w:val="14"/>
                <w:sz w:val="24"/>
                <w:szCs w:val="24"/>
              </w:rPr>
              <w:t>/202</w:t>
            </w:r>
            <w:r w:rsidR="001D7B96">
              <w:rPr>
                <w:b/>
                <w:color w:val="000000" w:themeColor="text1"/>
                <w:spacing w:val="14"/>
                <w:sz w:val="24"/>
                <w:szCs w:val="24"/>
              </w:rPr>
              <w:t>4</w:t>
            </w:r>
            <w:r w:rsidR="001E5E41" w:rsidRPr="002A7698">
              <w:rPr>
                <w:b/>
                <w:color w:val="000000" w:themeColor="text1"/>
                <w:spacing w:val="14"/>
                <w:sz w:val="24"/>
                <w:szCs w:val="24"/>
              </w:rPr>
              <w:t xml:space="preserve"> – </w:t>
            </w:r>
            <w:r w:rsidR="00B43156">
              <w:rPr>
                <w:b/>
                <w:color w:val="000000" w:themeColor="text1"/>
                <w:spacing w:val="14"/>
                <w:sz w:val="24"/>
                <w:szCs w:val="24"/>
              </w:rPr>
              <w:t>02</w:t>
            </w:r>
            <w:r w:rsidR="001E5E41" w:rsidRPr="002A7698">
              <w:rPr>
                <w:b/>
                <w:color w:val="000000" w:themeColor="text1"/>
                <w:spacing w:val="14"/>
                <w:sz w:val="24"/>
                <w:szCs w:val="24"/>
              </w:rPr>
              <w:t>/</w:t>
            </w:r>
            <w:r w:rsidR="000531F3">
              <w:rPr>
                <w:b/>
                <w:color w:val="000000" w:themeColor="text1"/>
                <w:spacing w:val="14"/>
                <w:sz w:val="24"/>
                <w:szCs w:val="24"/>
              </w:rPr>
              <w:t>0</w:t>
            </w:r>
            <w:r w:rsidR="00B43156">
              <w:rPr>
                <w:b/>
                <w:color w:val="000000" w:themeColor="text1"/>
                <w:spacing w:val="14"/>
                <w:sz w:val="24"/>
                <w:szCs w:val="24"/>
              </w:rPr>
              <w:t>9</w:t>
            </w:r>
            <w:r w:rsidR="006C4CA6">
              <w:rPr>
                <w:b/>
                <w:color w:val="000000" w:themeColor="text1"/>
                <w:spacing w:val="14"/>
                <w:sz w:val="24"/>
                <w:szCs w:val="24"/>
              </w:rPr>
              <w:t>/</w:t>
            </w:r>
            <w:r w:rsidR="002A7698" w:rsidRPr="002A7698">
              <w:rPr>
                <w:b/>
                <w:color w:val="000000" w:themeColor="text1"/>
                <w:spacing w:val="14"/>
                <w:sz w:val="24"/>
                <w:szCs w:val="24"/>
              </w:rPr>
              <w:t>202</w:t>
            </w:r>
            <w:r w:rsidR="001D7B96">
              <w:rPr>
                <w:b/>
                <w:color w:val="000000" w:themeColor="text1"/>
                <w:spacing w:val="14"/>
                <w:sz w:val="24"/>
                <w:szCs w:val="24"/>
              </w:rPr>
              <w:t>4</w:t>
            </w:r>
            <w:r w:rsidR="001E5E41" w:rsidRPr="002A7698">
              <w:rPr>
                <w:b/>
                <w:color w:val="000000" w:themeColor="text1"/>
                <w:spacing w:val="14"/>
                <w:sz w:val="24"/>
                <w:szCs w:val="24"/>
              </w:rPr>
              <w:t>)</w:t>
            </w:r>
          </w:p>
        </w:tc>
      </w:tr>
      <w:tr w:rsidR="002A7698" w14:paraId="18FB1A5C" w14:textId="77777777" w:rsidTr="002A7698">
        <w:trPr>
          <w:trHeight w:val="342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single" w:sz="48" w:space="0" w:color="FFFFFF" w:themeColor="background1"/>
            </w:tcBorders>
            <w:shd w:val="clear" w:color="auto" w:fill="DD8047" w:themeFill="accent2"/>
            <w:tcMar>
              <w:top w:w="29" w:type="dxa"/>
              <w:left w:w="115" w:type="dxa"/>
              <w:bottom w:w="29" w:type="dxa"/>
            </w:tcMar>
            <w:vAlign w:val="center"/>
          </w:tcPr>
          <w:p w14:paraId="3951FA46" w14:textId="3B773018" w:rsidR="002A7698" w:rsidRPr="002A7698" w:rsidRDefault="002A7698" w:rsidP="002A7698">
            <w:pPr>
              <w:spacing w:after="0"/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A7698">
              <w:rPr>
                <w:b/>
                <w:bCs/>
                <w:color w:val="FFFFFF" w:themeColor="background1"/>
                <w:sz w:val="24"/>
                <w:szCs w:val="24"/>
              </w:rPr>
              <w:t xml:space="preserve">WEEK </w:t>
            </w:r>
            <w:r w:rsidR="00B43156">
              <w:rPr>
                <w:b/>
                <w:bCs/>
                <w:color w:val="FFFFFF" w:themeColor="background1"/>
                <w:sz w:val="24"/>
                <w:szCs w:val="24"/>
              </w:rPr>
              <w:t>9</w:t>
            </w:r>
          </w:p>
        </w:tc>
      </w:tr>
    </w:tbl>
    <w:tbl>
      <w:tblPr>
        <w:tblStyle w:val="GridTable6Colorful-Accent2"/>
        <w:tblpPr w:leftFromText="180" w:rightFromText="180" w:vertAnchor="text" w:horzAnchor="margin" w:tblpX="-72" w:tblpY="169"/>
        <w:tblW w:w="9493" w:type="dxa"/>
        <w:tblLook w:val="04A0" w:firstRow="1" w:lastRow="0" w:firstColumn="1" w:lastColumn="0" w:noHBand="0" w:noVBand="1"/>
      </w:tblPr>
      <w:tblGrid>
        <w:gridCol w:w="4875"/>
        <w:gridCol w:w="4618"/>
      </w:tblGrid>
      <w:tr w:rsidR="002A7698" w14:paraId="262F07A9" w14:textId="77777777" w:rsidTr="00CD5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5" w:type="dxa"/>
          </w:tcPr>
          <w:p w14:paraId="4B26CFBB" w14:textId="0EB43D92" w:rsidR="002A7698" w:rsidRPr="002A7698" w:rsidRDefault="002A7698" w:rsidP="002A7698">
            <w:pPr>
              <w:spacing w:after="200" w:line="240" w:lineRule="auto"/>
              <w:jc w:val="center"/>
              <w:rPr>
                <w:sz w:val="24"/>
                <w:szCs w:val="24"/>
              </w:rPr>
            </w:pPr>
            <w:r w:rsidRPr="002A7698">
              <w:rPr>
                <w:sz w:val="24"/>
                <w:szCs w:val="24"/>
              </w:rPr>
              <w:t>PROJECT NAME</w:t>
            </w:r>
          </w:p>
        </w:tc>
        <w:tc>
          <w:tcPr>
            <w:tcW w:w="4618" w:type="dxa"/>
          </w:tcPr>
          <w:p w14:paraId="2AFC2548" w14:textId="3C14AE20" w:rsidR="002A7698" w:rsidRDefault="00B43156" w:rsidP="00B209BB">
            <w:pPr>
              <w:spacing w:after="20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DETECTION USING MACHINE LEARNING</w:t>
            </w:r>
          </w:p>
        </w:tc>
      </w:tr>
    </w:tbl>
    <w:p w14:paraId="639C1108" w14:textId="7B12A769" w:rsidR="00074853" w:rsidRDefault="00B43156" w:rsidP="004D7234">
      <w:pPr>
        <w:spacing w:after="200" w:line="240" w:lineRule="auto"/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58245" behindDoc="0" locked="0" layoutInCell="0" allowOverlap="1" wp14:anchorId="5AECD868" wp14:editId="3159D453">
                <wp:simplePos x="0" y="0"/>
                <wp:positionH relativeFrom="margin">
                  <wp:posOffset>2114550</wp:posOffset>
                </wp:positionH>
                <wp:positionV relativeFrom="margin">
                  <wp:posOffset>1704975</wp:posOffset>
                </wp:positionV>
                <wp:extent cx="3990975" cy="809625"/>
                <wp:effectExtent l="0" t="0" r="28575" b="28575"/>
                <wp:wrapSquare wrapText="bothSides"/>
                <wp:docPr id="3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90975" cy="80962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4B936A8" w14:textId="5FDD345D" w:rsidR="00267E59" w:rsidRPr="00B43156" w:rsidRDefault="00267E59" w:rsidP="00FE15BB">
                            <w:pPr>
                              <w:spacing w:before="43" w:line="283" w:lineRule="auto"/>
                              <w:ind w:left="132" w:right="231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B43156">
                              <w:rPr>
                                <w:b/>
                                <w:sz w:val="24"/>
                                <w:szCs w:val="24"/>
                              </w:rPr>
                              <w:t>IDENTIFYING AND LOCATING MULTIPLE OBJECTS WITHIN AN IMAGE OR VIDEO BY CLASSIFYING EACH OBJECT AND PREDICTING ITS BOUNDING BOX.</w:t>
                            </w:r>
                          </w:p>
                          <w:p w14:paraId="207277B1" w14:textId="77777777" w:rsidR="00267E59" w:rsidRDefault="00267E59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95959" w:themeColor="text1" w:themeTint="A6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ECD868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AutoShape 2" o:spid="_x0000_s1026" type="#_x0000_t65" style="position:absolute;margin-left:166.5pt;margin-top:134.25pt;width:314.25pt;height:63.75pt;z-index:251658245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" o:allowincell="f" fillcolor="#cf7b79" strokecolor="#969696" strokeweight=".5pt">
                <v:fill opacity="19789f"/>
                <v:textbox inset="10.8pt,7.2pt,10.8pt">
                  <w:txbxContent>
                    <w:p w14:paraId="14B936A8" w14:textId="5FDD345D" w:rsidR="00267E59" w:rsidRPr="00B43156" w:rsidRDefault="00267E59" w:rsidP="00FE15BB">
                      <w:pPr>
                        <w:spacing w:before="43" w:line="283" w:lineRule="auto"/>
                        <w:ind w:left="132" w:right="231"/>
                        <w:rPr>
                          <w:b/>
                          <w:sz w:val="24"/>
                          <w:szCs w:val="24"/>
                        </w:rPr>
                      </w:pPr>
                      <w:r w:rsidRPr="00B43156">
                        <w:rPr>
                          <w:b/>
                          <w:sz w:val="24"/>
                          <w:szCs w:val="24"/>
                        </w:rPr>
                        <w:t>IDENTIFYING AND LOCATING MULTIPLE OBJECTS WITHIN AN IMAGE OR VIDEO BY CLASSIFYING EACH OBJECT AND PREDICTING ITS BOUNDING BOX.</w:t>
                      </w:r>
                    </w:p>
                    <w:p w14:paraId="207277B1" w14:textId="77777777" w:rsidR="00267E59" w:rsidRDefault="00267E59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95959" w:themeColor="text1" w:themeTint="A6"/>
                          <w:sz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3BB8DBE" w14:textId="1E702920" w:rsidR="002A7698" w:rsidRDefault="002A7698" w:rsidP="004D7234">
      <w:pPr>
        <w:spacing w:after="200" w:line="240" w:lineRule="auto"/>
      </w:pPr>
    </w:p>
    <w:p w14:paraId="742F0779" w14:textId="75E8B272" w:rsidR="00B37FC1" w:rsidRDefault="00B37FC1" w:rsidP="004D7234">
      <w:pPr>
        <w:spacing w:after="200" w:line="240" w:lineRule="auto"/>
      </w:pPr>
    </w:p>
    <w:p w14:paraId="4B3E94CF" w14:textId="0C2F00FA" w:rsidR="00FE15BB" w:rsidRPr="00FE15BB" w:rsidRDefault="00FE15BB" w:rsidP="00FE15BB">
      <w:pPr>
        <w:spacing w:before="43" w:line="283" w:lineRule="auto"/>
        <w:ind w:right="231"/>
        <w:rPr>
          <w:b/>
          <w:sz w:val="28"/>
          <w:szCs w:val="28"/>
        </w:rPr>
      </w:pPr>
      <w:r w:rsidRPr="00C76D7C">
        <w:rPr>
          <w:b/>
          <w:sz w:val="28"/>
          <w:szCs w:val="28"/>
        </w:rPr>
        <w:t>PROJECT</w:t>
      </w:r>
      <w:r w:rsidRPr="00FE15BB">
        <w:rPr>
          <w:b/>
          <w:sz w:val="28"/>
          <w:szCs w:val="28"/>
        </w:rPr>
        <w:t xml:space="preserve"> DESCRIPTION</w:t>
      </w:r>
      <w:r>
        <w:rPr>
          <w:b/>
          <w:sz w:val="28"/>
          <w:szCs w:val="28"/>
        </w:rPr>
        <w:t xml:space="preserve"> : </w:t>
      </w:r>
    </w:p>
    <w:p w14:paraId="3ADF99BF" w14:textId="02453C82" w:rsidR="00FE15BB" w:rsidRDefault="00B209BB" w:rsidP="004D7234">
      <w:pPr>
        <w:spacing w:after="200" w:line="240" w:lineRule="auto"/>
        <w:rPr>
          <w:b/>
          <w:sz w:val="28"/>
          <w:szCs w:val="28"/>
        </w:rPr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58247" behindDoc="0" locked="0" layoutInCell="0" allowOverlap="1" wp14:anchorId="14778F67" wp14:editId="37D57B7D">
                <wp:simplePos x="0" y="0"/>
                <wp:positionH relativeFrom="margin">
                  <wp:posOffset>2114550</wp:posOffset>
                </wp:positionH>
                <wp:positionV relativeFrom="margin">
                  <wp:posOffset>2759075</wp:posOffset>
                </wp:positionV>
                <wp:extent cx="3982085" cy="457200"/>
                <wp:effectExtent l="0" t="0" r="18415" b="19050"/>
                <wp:wrapSquare wrapText="bothSides"/>
                <wp:docPr id="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82085" cy="4572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11636E6" w14:textId="1FD7F550" w:rsidR="00267E59" w:rsidRPr="00FE15BB" w:rsidRDefault="00267E59" w:rsidP="001D7B96">
                            <w:pPr>
                              <w:spacing w:before="43" w:line="283" w:lineRule="auto"/>
                              <w:ind w:right="231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Harsh Parate, Mohit Chauhan, Bhavik Gelotar</w:t>
                            </w:r>
                          </w:p>
                          <w:p w14:paraId="1C44C1B1" w14:textId="77777777" w:rsidR="00267E59" w:rsidRDefault="00267E59" w:rsidP="00FE15BB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95959" w:themeColor="text1" w:themeTint="A6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78F67" id="_x0000_s1027" type="#_x0000_t65" style="position:absolute;margin-left:166.5pt;margin-top:217.25pt;width:313.55pt;height:36pt;z-index:251658247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" o:allowincell="f" fillcolor="#cf7b79" strokecolor="#969696" strokeweight=".5pt">
                <v:fill opacity="19789f"/>
                <v:textbox inset="10.8pt,7.2pt,10.8pt">
                  <w:txbxContent>
                    <w:p w14:paraId="111636E6" w14:textId="1FD7F550" w:rsidR="00267E59" w:rsidRPr="00FE15BB" w:rsidRDefault="00267E59" w:rsidP="001D7B96">
                      <w:pPr>
                        <w:spacing w:before="43" w:line="283" w:lineRule="auto"/>
                        <w:ind w:right="231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Harsh Parate, Mohit Chauhan, Bhavik Gelotar</w:t>
                      </w:r>
                    </w:p>
                    <w:p w14:paraId="1C44C1B1" w14:textId="77777777" w:rsidR="00267E59" w:rsidRDefault="00267E59" w:rsidP="00FE15BB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95959" w:themeColor="text1" w:themeTint="A6"/>
                          <w:sz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F1A1858" w14:textId="16840D1C" w:rsidR="00FE15BB" w:rsidRDefault="00FE15BB" w:rsidP="00FE15BB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GROUP MEMBER : </w:t>
      </w:r>
    </w:p>
    <w:p w14:paraId="1724A749" w14:textId="62F7B8A5" w:rsidR="00FE15BB" w:rsidRDefault="00B209BB" w:rsidP="004D7234">
      <w:pPr>
        <w:spacing w:after="200" w:line="240" w:lineRule="auto"/>
        <w:rPr>
          <w:b/>
          <w:sz w:val="28"/>
          <w:szCs w:val="28"/>
        </w:rPr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58240" behindDoc="0" locked="0" layoutInCell="0" allowOverlap="1" wp14:anchorId="29A37B54" wp14:editId="7EB92C8E">
                <wp:simplePos x="0" y="0"/>
                <wp:positionH relativeFrom="margin">
                  <wp:posOffset>2118084</wp:posOffset>
                </wp:positionH>
                <wp:positionV relativeFrom="margin">
                  <wp:posOffset>3369724</wp:posOffset>
                </wp:positionV>
                <wp:extent cx="3990975" cy="457200"/>
                <wp:effectExtent l="0" t="0" r="28575" b="19050"/>
                <wp:wrapSquare wrapText="bothSides"/>
                <wp:docPr id="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90975" cy="4572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E44C2DF" w14:textId="44774AFD" w:rsidR="00267E59" w:rsidRPr="00FE15BB" w:rsidRDefault="00267E59" w:rsidP="00FE15BB">
                            <w:pPr>
                              <w:spacing w:before="43" w:line="283" w:lineRule="auto"/>
                              <w:ind w:left="132" w:right="231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24GD2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6EF4B4E2" w14:textId="77777777" w:rsidR="00267E59" w:rsidRDefault="00267E59" w:rsidP="00FE15BB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95959" w:themeColor="text1" w:themeTint="A6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37B54" id="_x0000_s1028" type="#_x0000_t65" style="position:absolute;margin-left:166.8pt;margin-top:265.35pt;width:314.25pt;height:36pt;z-index:25165824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" o:allowincell="f" fillcolor="#cf7b79" strokecolor="#969696" strokeweight=".5pt">
                <v:fill opacity="19789f"/>
                <v:textbox inset="10.8pt,7.2pt,10.8pt">
                  <w:txbxContent>
                    <w:p w14:paraId="3E44C2DF" w14:textId="44774AFD" w:rsidR="00267E59" w:rsidRPr="00FE15BB" w:rsidRDefault="00267E59" w:rsidP="00FE15BB">
                      <w:pPr>
                        <w:spacing w:before="43" w:line="283" w:lineRule="auto"/>
                        <w:ind w:left="132" w:right="231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24GD2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</w:p>
                    <w:p w14:paraId="6EF4B4E2" w14:textId="77777777" w:rsidR="00267E59" w:rsidRDefault="00267E59" w:rsidP="00FE15BB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95959" w:themeColor="text1" w:themeTint="A6"/>
                          <w:sz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43261A6" w14:textId="78EA36C1" w:rsidR="00FE15BB" w:rsidRDefault="00FE15BB" w:rsidP="00FE15BB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GROUP ID : </w:t>
      </w:r>
    </w:p>
    <w:p w14:paraId="4BD91E1B" w14:textId="4C438119" w:rsidR="00FE15BB" w:rsidRDefault="00B209BB" w:rsidP="004D7234">
      <w:pPr>
        <w:spacing w:after="200" w:line="240" w:lineRule="auto"/>
        <w:rPr>
          <w:b/>
          <w:sz w:val="28"/>
          <w:szCs w:val="28"/>
        </w:rPr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58241" behindDoc="0" locked="0" layoutInCell="0" allowOverlap="1" wp14:anchorId="618D3E74" wp14:editId="1A25BEF4">
                <wp:simplePos x="0" y="0"/>
                <wp:positionH relativeFrom="margin">
                  <wp:posOffset>2114550</wp:posOffset>
                </wp:positionH>
                <wp:positionV relativeFrom="margin">
                  <wp:posOffset>3990975</wp:posOffset>
                </wp:positionV>
                <wp:extent cx="4015105" cy="457200"/>
                <wp:effectExtent l="0" t="0" r="23495" b="19050"/>
                <wp:wrapSquare wrapText="bothSides"/>
                <wp:docPr id="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15105" cy="4572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0F654A9" w14:textId="15BE2AB5" w:rsidR="00267E59" w:rsidRPr="00FE15BB" w:rsidRDefault="00267E59" w:rsidP="00FE15BB">
                            <w:pPr>
                              <w:spacing w:before="43" w:line="283" w:lineRule="auto"/>
                              <w:ind w:left="132" w:right="231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KRUTIKA CHASIYA</w:t>
                            </w:r>
                          </w:p>
                          <w:p w14:paraId="051A7AC4" w14:textId="77777777" w:rsidR="00267E59" w:rsidRDefault="00267E59" w:rsidP="00FE15BB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95959" w:themeColor="text1" w:themeTint="A6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D3E74" id="_x0000_s1029" type="#_x0000_t65" style="position:absolute;margin-left:166.5pt;margin-top:314.25pt;width:316.15pt;height:36pt;z-index:251658241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" o:allowincell="f" fillcolor="#cf7b79" strokecolor="#969696" strokeweight=".5pt">
                <v:fill opacity="19789f"/>
                <v:textbox inset="10.8pt,7.2pt,10.8pt">
                  <w:txbxContent>
                    <w:p w14:paraId="00F654A9" w14:textId="15BE2AB5" w:rsidR="00267E59" w:rsidRPr="00FE15BB" w:rsidRDefault="00267E59" w:rsidP="00FE15BB">
                      <w:pPr>
                        <w:spacing w:before="43" w:line="283" w:lineRule="auto"/>
                        <w:ind w:left="132" w:right="231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KRUTIKA CHASIYA</w:t>
                      </w:r>
                    </w:p>
                    <w:p w14:paraId="051A7AC4" w14:textId="77777777" w:rsidR="00267E59" w:rsidRDefault="00267E59" w:rsidP="00FE15BB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95959" w:themeColor="text1" w:themeTint="A6"/>
                          <w:sz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3932939" w14:textId="77777777" w:rsidR="00F42908" w:rsidRDefault="00F42908" w:rsidP="00F42908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GROUP GUIDE : </w:t>
      </w:r>
    </w:p>
    <w:p w14:paraId="4B0B65EC" w14:textId="3E43532F" w:rsidR="00097128" w:rsidRDefault="00B209BB" w:rsidP="00FE15BB">
      <w:pPr>
        <w:spacing w:after="200" w:line="240" w:lineRule="auto"/>
        <w:rPr>
          <w:b/>
          <w:sz w:val="28"/>
          <w:szCs w:val="28"/>
        </w:rPr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58243" behindDoc="0" locked="0" layoutInCell="0" allowOverlap="1" wp14:anchorId="40FCFC63" wp14:editId="7A20E767">
                <wp:simplePos x="0" y="0"/>
                <wp:positionH relativeFrom="margin">
                  <wp:posOffset>2122805</wp:posOffset>
                </wp:positionH>
                <wp:positionV relativeFrom="margin">
                  <wp:posOffset>4658995</wp:posOffset>
                </wp:positionV>
                <wp:extent cx="3966845" cy="457200"/>
                <wp:effectExtent l="0" t="0" r="14605" b="19050"/>
                <wp:wrapSquare wrapText="bothSides"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6845" cy="4572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AEB1845" w14:textId="77777777" w:rsidR="00267E59" w:rsidRPr="00FE15BB" w:rsidRDefault="00267E59" w:rsidP="00A6194C">
                            <w:pPr>
                              <w:spacing w:before="43" w:line="283" w:lineRule="auto"/>
                              <w:ind w:left="132" w:right="231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SIDHDHARTH PATEL</w:t>
                            </w:r>
                          </w:p>
                          <w:p w14:paraId="09C8B8B0" w14:textId="77777777" w:rsidR="00267E59" w:rsidRDefault="00267E59" w:rsidP="00097128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95959" w:themeColor="text1" w:themeTint="A6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CFC63" id="_x0000_s1030" type="#_x0000_t65" style="position:absolute;margin-left:167.15pt;margin-top:366.85pt;width:312.35pt;height:36pt;z-index:251658243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" o:allowincell="f" fillcolor="#cf7b79" strokecolor="#969696" strokeweight=".5pt">
                <v:fill opacity="19789f"/>
                <v:textbox inset="10.8pt,7.2pt,10.8pt">
                  <w:txbxContent>
                    <w:p w14:paraId="7AEB1845" w14:textId="77777777" w:rsidR="00267E59" w:rsidRPr="00FE15BB" w:rsidRDefault="00267E59" w:rsidP="00A6194C">
                      <w:pPr>
                        <w:spacing w:before="43" w:line="283" w:lineRule="auto"/>
                        <w:ind w:left="132" w:right="231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SIDHDHARTH PATEL</w:t>
                      </w:r>
                    </w:p>
                    <w:p w14:paraId="09C8B8B0" w14:textId="77777777" w:rsidR="00267E59" w:rsidRDefault="00267E59" w:rsidP="00097128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95959" w:themeColor="text1" w:themeTint="A6"/>
                          <w:sz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2C41760" w14:textId="77777777" w:rsidR="00F42908" w:rsidRDefault="00F42908" w:rsidP="00F42908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GROUP COORDINATOR :</w:t>
      </w:r>
    </w:p>
    <w:p w14:paraId="2E49E0F1" w14:textId="5B95148A" w:rsidR="00FE15BB" w:rsidRDefault="00B209BB" w:rsidP="00074853">
      <w:pPr>
        <w:spacing w:after="200" w:line="240" w:lineRule="auto"/>
        <w:rPr>
          <w:b/>
          <w:sz w:val="28"/>
          <w:szCs w:val="28"/>
        </w:rPr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58248" behindDoc="0" locked="0" layoutInCell="0" allowOverlap="1" wp14:anchorId="6D93A75C" wp14:editId="08769887">
                <wp:simplePos x="0" y="0"/>
                <wp:positionH relativeFrom="margin">
                  <wp:posOffset>2130425</wp:posOffset>
                </wp:positionH>
                <wp:positionV relativeFrom="margin">
                  <wp:posOffset>5311140</wp:posOffset>
                </wp:positionV>
                <wp:extent cx="3958590" cy="457200"/>
                <wp:effectExtent l="0" t="0" r="22860" b="19050"/>
                <wp:wrapSquare wrapText="bothSides"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58590" cy="4572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BC70E23" w14:textId="7D916CC2" w:rsidR="00267E59" w:rsidRPr="00FE15BB" w:rsidRDefault="00267E59" w:rsidP="00097128">
                            <w:pPr>
                              <w:spacing w:before="43" w:line="283" w:lineRule="auto"/>
                              <w:ind w:left="132" w:right="231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ASHA P. SAVANI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7E76475A" w14:textId="77777777" w:rsidR="00267E59" w:rsidRDefault="00267E59" w:rsidP="00097128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95959" w:themeColor="text1" w:themeTint="A6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3A75C" id="_x0000_s1031" type="#_x0000_t65" style="position:absolute;margin-left:167.75pt;margin-top:418.2pt;width:311.7pt;height:36pt;z-index:25165824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" o:allowincell="f" fillcolor="#cf7b79" strokecolor="#969696" strokeweight=".5pt">
                <v:fill opacity="19789f"/>
                <v:textbox inset="10.8pt,7.2pt,10.8pt">
                  <w:txbxContent>
                    <w:p w14:paraId="5BC70E23" w14:textId="7D916CC2" w:rsidR="00267E59" w:rsidRPr="00FE15BB" w:rsidRDefault="00267E59" w:rsidP="00097128">
                      <w:pPr>
                        <w:spacing w:before="43" w:line="283" w:lineRule="auto"/>
                        <w:ind w:left="132" w:right="231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ASHA P. SAVANI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7E76475A" w14:textId="77777777" w:rsidR="00267E59" w:rsidRDefault="00267E59" w:rsidP="00097128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95959" w:themeColor="text1" w:themeTint="A6"/>
                          <w:sz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48B3FB5" w14:textId="774DABC9" w:rsidR="00097128" w:rsidRDefault="00097128" w:rsidP="00097128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COLLEGE GUIDE </w:t>
      </w:r>
      <w:r w:rsidR="00074853">
        <w:rPr>
          <w:b/>
          <w:sz w:val="28"/>
          <w:szCs w:val="28"/>
        </w:rPr>
        <w:t xml:space="preserve"> NAME </w:t>
      </w:r>
      <w:r>
        <w:rPr>
          <w:b/>
          <w:sz w:val="28"/>
          <w:szCs w:val="28"/>
        </w:rPr>
        <w:t xml:space="preserve">: </w:t>
      </w:r>
    </w:p>
    <w:p w14:paraId="7AF52F41" w14:textId="55AAD342" w:rsidR="00074853" w:rsidRDefault="00B209BB" w:rsidP="00097128">
      <w:pPr>
        <w:spacing w:after="200" w:line="240" w:lineRule="auto"/>
        <w:rPr>
          <w:b/>
          <w:sz w:val="28"/>
          <w:szCs w:val="28"/>
        </w:rPr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58242" behindDoc="0" locked="0" layoutInCell="0" allowOverlap="1" wp14:anchorId="4BBC73E2" wp14:editId="6EC312F5">
                <wp:simplePos x="0" y="0"/>
                <wp:positionH relativeFrom="margin">
                  <wp:posOffset>2130702</wp:posOffset>
                </wp:positionH>
                <wp:positionV relativeFrom="margin">
                  <wp:posOffset>5994704</wp:posOffset>
                </wp:positionV>
                <wp:extent cx="3958590" cy="457200"/>
                <wp:effectExtent l="0" t="0" r="22860" b="19050"/>
                <wp:wrapSquare wrapText="bothSides"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58590" cy="4572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AE89798" w14:textId="63F39979" w:rsidR="00267E59" w:rsidRDefault="00267E59" w:rsidP="00074853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95959" w:themeColor="text1" w:themeTint="A6"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97149 66455</w:t>
                            </w: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BC73E2" id="_x0000_s1032" type="#_x0000_t65" style="position:absolute;margin-left:167.75pt;margin-top:472pt;width:311.7pt;height:36pt;z-index:25165824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" o:allowincell="f" fillcolor="#cf7b79" strokecolor="#969696" strokeweight=".5pt">
                <v:fill opacity="19789f"/>
                <v:textbox inset="10.8pt,7.2pt,10.8pt">
                  <w:txbxContent>
                    <w:p w14:paraId="5AE89798" w14:textId="63F39979" w:rsidR="00267E59" w:rsidRDefault="00267E59" w:rsidP="00074853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95959" w:themeColor="text1" w:themeTint="A6"/>
                          <w:sz w:val="24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97149 66455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81E827D" w14:textId="18DCBD61" w:rsidR="001E5E41" w:rsidRDefault="00074853" w:rsidP="00097128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COLLEGE GUIDE </w:t>
      </w:r>
      <w:r w:rsidR="001E5E41">
        <w:rPr>
          <w:b/>
          <w:sz w:val="28"/>
          <w:szCs w:val="28"/>
        </w:rPr>
        <w:t>N</w:t>
      </w:r>
      <w:r w:rsidR="00C47F19">
        <w:rPr>
          <w:b/>
          <w:sz w:val="28"/>
          <w:szCs w:val="28"/>
        </w:rPr>
        <w:t>o</w:t>
      </w:r>
      <w:r>
        <w:rPr>
          <w:b/>
          <w:sz w:val="28"/>
          <w:szCs w:val="28"/>
        </w:rPr>
        <w:t xml:space="preserve">. : </w:t>
      </w:r>
    </w:p>
    <w:p w14:paraId="50FFBBD4" w14:textId="3D1826E2" w:rsidR="00074853" w:rsidRDefault="00B209BB" w:rsidP="00097128">
      <w:pPr>
        <w:spacing w:after="200" w:line="240" w:lineRule="auto"/>
        <w:rPr>
          <w:b/>
          <w:sz w:val="28"/>
          <w:szCs w:val="28"/>
        </w:rPr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58246" behindDoc="0" locked="0" layoutInCell="0" allowOverlap="1" wp14:anchorId="12851FBB" wp14:editId="27A1AB3B">
                <wp:simplePos x="0" y="0"/>
                <wp:positionH relativeFrom="margin">
                  <wp:posOffset>2122833</wp:posOffset>
                </wp:positionH>
                <wp:positionV relativeFrom="margin">
                  <wp:posOffset>6622581</wp:posOffset>
                </wp:positionV>
                <wp:extent cx="3990975" cy="457200"/>
                <wp:effectExtent l="0" t="0" r="28575" b="19050"/>
                <wp:wrapSquare wrapText="bothSides"/>
                <wp:docPr id="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90975" cy="4572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1C3B910" w14:textId="13947899" w:rsidR="00267E59" w:rsidRDefault="00267E59" w:rsidP="001E5E41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95959" w:themeColor="text1" w:themeTint="A6"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mangukiya_asha@yahoo.com</w:t>
                            </w: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51FBB" id="_x0000_s1033" type="#_x0000_t65" style="position:absolute;margin-left:167.15pt;margin-top:521.45pt;width:314.25pt;height:36pt;z-index:25165824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" o:allowincell="f" fillcolor="#cf7b79" strokecolor="#969696" strokeweight=".5pt">
                <v:fill opacity="19789f"/>
                <v:textbox inset="10.8pt,7.2pt,10.8pt">
                  <w:txbxContent>
                    <w:p w14:paraId="01C3B910" w14:textId="13947899" w:rsidR="00267E59" w:rsidRDefault="00267E59" w:rsidP="001E5E41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95959" w:themeColor="text1" w:themeTint="A6"/>
                          <w:sz w:val="24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mangukiya_asha@yahoo.com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AD40C02" w14:textId="1F04126B" w:rsidR="001E5E41" w:rsidRDefault="001E5E41" w:rsidP="00097128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COLLEGE GUIDE EMAIL. :</w:t>
      </w:r>
    </w:p>
    <w:p w14:paraId="1176F493" w14:textId="62989034" w:rsidR="008C5C18" w:rsidRDefault="00B209BB" w:rsidP="00097128">
      <w:pPr>
        <w:spacing w:after="200" w:line="240" w:lineRule="auto"/>
        <w:rPr>
          <w:b/>
          <w:sz w:val="28"/>
          <w:szCs w:val="28"/>
        </w:rPr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58249" behindDoc="0" locked="0" layoutInCell="0" allowOverlap="1" wp14:anchorId="4CA10EBE" wp14:editId="7EE689A4">
                <wp:simplePos x="0" y="0"/>
                <wp:positionH relativeFrom="margin">
                  <wp:posOffset>2133600</wp:posOffset>
                </wp:positionH>
                <wp:positionV relativeFrom="margin">
                  <wp:posOffset>7248525</wp:posOffset>
                </wp:positionV>
                <wp:extent cx="3990975" cy="590550"/>
                <wp:effectExtent l="0" t="0" r="28575" b="19050"/>
                <wp:wrapSquare wrapText="bothSides"/>
                <wp:docPr id="1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90975" cy="5905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9FB7EB" w14:textId="6D9D8677" w:rsidR="00267E59" w:rsidRDefault="00267E59" w:rsidP="00B209BB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KAMESHWAR BCA COLLEGE,</w:t>
                            </w:r>
                          </w:p>
                          <w:p w14:paraId="4F3C8322" w14:textId="5FF4D828" w:rsidR="00267E59" w:rsidRPr="001D7B96" w:rsidRDefault="00267E59" w:rsidP="00B209BB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GUJARAT UNIVERSITY</w:t>
                            </w: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10EBE" id="_x0000_s1034" type="#_x0000_t65" style="position:absolute;margin-left:168pt;margin-top:570.75pt;width:314.25pt;height:46.5pt;z-index:251658249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" o:allowincell="f" fillcolor="#cf7b79" strokecolor="#969696" strokeweight=".5pt">
                <v:fill opacity="19789f"/>
                <v:textbox inset="10.8pt,7.2pt,10.8pt">
                  <w:txbxContent>
                    <w:p w14:paraId="399FB7EB" w14:textId="6D9D8677" w:rsidR="00267E59" w:rsidRDefault="00267E59" w:rsidP="00B209BB">
                      <w:pPr>
                        <w:spacing w:after="0" w:line="240" w:lineRule="auto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KAMESHWAR BCA COLLEGE,</w:t>
                      </w:r>
                    </w:p>
                    <w:p w14:paraId="4F3C8322" w14:textId="5FF4D828" w:rsidR="00267E59" w:rsidRPr="001D7B96" w:rsidRDefault="00267E59" w:rsidP="00B209BB">
                      <w:pPr>
                        <w:spacing w:after="0" w:line="240" w:lineRule="auto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GUJARAT UNIVERSITY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16D54D9" w14:textId="7BA09652" w:rsidR="008C5C18" w:rsidRDefault="00B209BB" w:rsidP="00097128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COLLEGE NAME : </w:t>
      </w:r>
    </w:p>
    <w:p w14:paraId="089050BD" w14:textId="23760EB8" w:rsidR="008C5C18" w:rsidRDefault="008C5C18" w:rsidP="00097128">
      <w:pPr>
        <w:spacing w:after="200" w:line="240" w:lineRule="auto"/>
        <w:rPr>
          <w:b/>
          <w:sz w:val="28"/>
          <w:szCs w:val="28"/>
        </w:rPr>
      </w:pPr>
    </w:p>
    <w:p w14:paraId="461DFE27" w14:textId="77777777" w:rsidR="00B209BB" w:rsidRPr="00FE15BB" w:rsidRDefault="00B209BB" w:rsidP="00097128">
      <w:pPr>
        <w:spacing w:after="200" w:line="240" w:lineRule="auto"/>
        <w:rPr>
          <w:b/>
          <w:sz w:val="28"/>
          <w:szCs w:val="28"/>
        </w:rPr>
      </w:pPr>
    </w:p>
    <w:p w14:paraId="4107BEFC" w14:textId="19CAD6CC" w:rsidR="004D7234" w:rsidRPr="004D7234" w:rsidRDefault="004D7234" w:rsidP="004D7234">
      <w:pPr>
        <w:spacing w:after="200" w:line="240" w:lineRule="auto"/>
        <w:rPr>
          <w:b/>
          <w:sz w:val="28"/>
          <w:szCs w:val="28"/>
        </w:rPr>
      </w:pP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345"/>
        <w:gridCol w:w="6995"/>
      </w:tblGrid>
      <w:tr w:rsidR="004410E7" w14:paraId="796CDE9B" w14:textId="77777777" w:rsidTr="00AF1D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6136ACFA" w14:textId="1B2B35BB" w:rsidR="004D7234" w:rsidRPr="00AF1DF3" w:rsidRDefault="00AF1DF3" w:rsidP="00AF1DF3">
            <w:pPr>
              <w:pStyle w:val="TableParagraph"/>
              <w:ind w:left="282"/>
              <w:rPr>
                <w:rFonts w:asciiTheme="majorHAnsi" w:eastAsiaTheme="majorEastAsia" w:hAnsiTheme="majorHAnsi" w:cstheme="majorBidi"/>
                <w:sz w:val="23"/>
                <w:szCs w:val="20"/>
                <w:lang w:eastAsia="ja-JP"/>
              </w:rPr>
            </w:pPr>
            <w:r>
              <w:rPr>
                <w:rFonts w:asciiTheme="majorHAnsi" w:eastAsiaTheme="majorEastAsia" w:hAnsiTheme="majorHAnsi" w:cstheme="majorBidi"/>
                <w:sz w:val="23"/>
                <w:szCs w:val="20"/>
                <w:lang w:eastAsia="ja-JP"/>
              </w:rPr>
              <w:t xml:space="preserve">    </w:t>
            </w:r>
            <w:r w:rsidR="00B43156">
              <w:rPr>
                <w:rFonts w:asciiTheme="majorHAnsi" w:eastAsiaTheme="majorEastAsia" w:hAnsiTheme="majorHAnsi" w:cstheme="majorBidi"/>
                <w:sz w:val="23"/>
                <w:szCs w:val="20"/>
                <w:lang w:eastAsia="ja-JP"/>
              </w:rPr>
              <w:t>26</w:t>
            </w:r>
            <w:r w:rsidR="004D7234" w:rsidRPr="00AF1DF3">
              <w:rPr>
                <w:rFonts w:asciiTheme="majorHAnsi" w:eastAsiaTheme="majorEastAsia" w:hAnsiTheme="majorHAnsi" w:cstheme="majorBidi"/>
                <w:sz w:val="23"/>
                <w:szCs w:val="20"/>
                <w:lang w:eastAsia="ja-JP"/>
              </w:rPr>
              <w:t>/</w:t>
            </w:r>
            <w:r w:rsidR="00016B42">
              <w:rPr>
                <w:rFonts w:asciiTheme="majorHAnsi" w:eastAsiaTheme="majorEastAsia" w:hAnsiTheme="majorHAnsi" w:cstheme="majorBidi"/>
                <w:sz w:val="23"/>
                <w:szCs w:val="20"/>
                <w:lang w:eastAsia="ja-JP"/>
              </w:rPr>
              <w:t>0</w:t>
            </w:r>
            <w:r w:rsidR="001D7B96">
              <w:rPr>
                <w:rFonts w:asciiTheme="majorHAnsi" w:eastAsiaTheme="majorEastAsia" w:hAnsiTheme="majorHAnsi" w:cstheme="majorBidi"/>
                <w:sz w:val="23"/>
                <w:szCs w:val="20"/>
                <w:lang w:eastAsia="ja-JP"/>
              </w:rPr>
              <w:t>8</w:t>
            </w:r>
            <w:r w:rsidR="004D7234" w:rsidRPr="00AF1DF3">
              <w:rPr>
                <w:rFonts w:asciiTheme="majorHAnsi" w:eastAsiaTheme="majorEastAsia" w:hAnsiTheme="majorHAnsi" w:cstheme="majorBidi"/>
                <w:sz w:val="23"/>
                <w:szCs w:val="20"/>
                <w:lang w:eastAsia="ja-JP"/>
              </w:rPr>
              <w:t>/202</w:t>
            </w:r>
            <w:r w:rsidR="001D7B96">
              <w:rPr>
                <w:rFonts w:asciiTheme="majorHAnsi" w:eastAsiaTheme="majorEastAsia" w:hAnsiTheme="majorHAnsi" w:cstheme="majorBidi"/>
                <w:sz w:val="23"/>
                <w:szCs w:val="20"/>
                <w:lang w:eastAsia="ja-JP"/>
              </w:rPr>
              <w:t>4</w:t>
            </w:r>
          </w:p>
        </w:tc>
        <w:tc>
          <w:tcPr>
            <w:tcW w:w="7200" w:type="dxa"/>
            <w:vAlign w:val="center"/>
          </w:tcPr>
          <w:p w14:paraId="0996CE16" w14:textId="259B26D5" w:rsidR="00BF4834" w:rsidRPr="00B43156" w:rsidRDefault="00C70A58" w:rsidP="00B43156">
            <w:pPr>
              <w:pStyle w:val="ListParagraph"/>
              <w:numPr>
                <w:ilvl w:val="0"/>
                <w:numId w:val="35"/>
              </w:numPr>
              <w:spacing w:after="20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Understand the Functionalities in Entity – Relationship Diagram and Make Entity-Relationship Diagram</w:t>
            </w:r>
            <w:r w:rsidR="004410E7">
              <w:rPr>
                <w:sz w:val="24"/>
                <w:szCs w:val="24"/>
              </w:rPr>
              <w:t xml:space="preserve"> &amp; Watch Videos Of Machine Learning Form NPTEL. </w:t>
            </w:r>
            <w:r w:rsidR="00B43156">
              <w:rPr>
                <w:sz w:val="24"/>
                <w:szCs w:val="24"/>
              </w:rPr>
              <w:t>(Harsh Parate, Mohit Chauhan &amp; Bhavik Gelotar)</w:t>
            </w:r>
          </w:p>
        </w:tc>
      </w:tr>
      <w:tr w:rsidR="004410E7" w14:paraId="60595FAE" w14:textId="77777777" w:rsidTr="004D7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60A4DE7C" w14:textId="0FC5E6D8" w:rsidR="004D7234" w:rsidRDefault="00B43156" w:rsidP="004D7234">
            <w:pPr>
              <w:spacing w:after="200" w:line="240" w:lineRule="auto"/>
              <w:jc w:val="center"/>
            </w:pPr>
            <w:r>
              <w:t>27</w:t>
            </w:r>
            <w:r w:rsidR="004D7234">
              <w:t>/</w:t>
            </w:r>
            <w:r w:rsidR="00016B42">
              <w:t>0</w:t>
            </w:r>
            <w:r w:rsidR="00B32F66">
              <w:t>8</w:t>
            </w:r>
            <w:r w:rsidR="004D7234">
              <w:t>/202</w:t>
            </w:r>
            <w:r w:rsidR="00B32F66">
              <w:t>4</w:t>
            </w:r>
          </w:p>
        </w:tc>
        <w:tc>
          <w:tcPr>
            <w:tcW w:w="7200" w:type="dxa"/>
          </w:tcPr>
          <w:p w14:paraId="2FF836C1" w14:textId="0EE5D0F9" w:rsidR="004D7234" w:rsidRDefault="004410E7" w:rsidP="00BF4834">
            <w:pPr>
              <w:pStyle w:val="ListParagraph"/>
              <w:numPr>
                <w:ilvl w:val="0"/>
                <w:numId w:val="32"/>
              </w:numPr>
              <w:spacing w:after="20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Understand What is Data Dictionary and Make Data Dictionary for Object Detection. </w:t>
            </w:r>
            <w:r w:rsidR="009C4B58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(Harsh Parate, Mohit Chauhan &amp; Bhavik Gelotar)</w:t>
            </w:r>
          </w:p>
        </w:tc>
      </w:tr>
      <w:tr w:rsidR="004410E7" w14:paraId="2420F3CF" w14:textId="77777777" w:rsidTr="004D72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FB880AF" w14:textId="76A46B53" w:rsidR="00AF1DF3" w:rsidRDefault="00B43156" w:rsidP="004D7234">
            <w:pPr>
              <w:spacing w:after="200" w:line="240" w:lineRule="auto"/>
              <w:jc w:val="center"/>
            </w:pPr>
            <w:r>
              <w:t>28</w:t>
            </w:r>
            <w:r w:rsidR="00AF1DF3">
              <w:t>/</w:t>
            </w:r>
            <w:r w:rsidR="00016B42">
              <w:t>0</w:t>
            </w:r>
            <w:r w:rsidR="00B32F66">
              <w:t>8</w:t>
            </w:r>
            <w:r w:rsidR="00AF1DF3">
              <w:t>/202</w:t>
            </w:r>
            <w:r w:rsidR="00B32F66">
              <w:t>4</w:t>
            </w:r>
          </w:p>
        </w:tc>
        <w:tc>
          <w:tcPr>
            <w:tcW w:w="7200" w:type="dxa"/>
          </w:tcPr>
          <w:p w14:paraId="442D97AF" w14:textId="1CBAEA6F" w:rsidR="00BF4834" w:rsidRPr="00BF4834" w:rsidRDefault="00B43156" w:rsidP="00B43156">
            <w:pPr>
              <w:pStyle w:val="ListParagraph"/>
              <w:spacing w:after="20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                    Holiday (Second Saturday)</w:t>
            </w:r>
          </w:p>
        </w:tc>
      </w:tr>
      <w:tr w:rsidR="004410E7" w14:paraId="2BE94245" w14:textId="77777777" w:rsidTr="004D7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1F3620DF" w14:textId="01F86427" w:rsidR="00AF1DF3" w:rsidRDefault="00B43156" w:rsidP="004D7234">
            <w:pPr>
              <w:spacing w:after="200" w:line="240" w:lineRule="auto"/>
              <w:jc w:val="center"/>
            </w:pPr>
            <w:r>
              <w:t>29</w:t>
            </w:r>
            <w:r w:rsidR="00AF1DF3">
              <w:t>/</w:t>
            </w:r>
            <w:r w:rsidR="00016B42">
              <w:t>0</w:t>
            </w:r>
            <w:r w:rsidR="00B32F66">
              <w:t>8</w:t>
            </w:r>
            <w:r w:rsidR="00AF1DF3">
              <w:t>/202</w:t>
            </w:r>
            <w:r w:rsidR="00B32F66">
              <w:t>4</w:t>
            </w:r>
          </w:p>
        </w:tc>
        <w:tc>
          <w:tcPr>
            <w:tcW w:w="7200" w:type="dxa"/>
          </w:tcPr>
          <w:p w14:paraId="7A97C83A" w14:textId="3F5B741A" w:rsidR="00C416B5" w:rsidRPr="00C416B5" w:rsidRDefault="00C71062" w:rsidP="00C71062">
            <w:pPr>
              <w:pStyle w:val="ListParagraph"/>
              <w:spacing w:after="20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                           Holiday (Sunday)</w:t>
            </w:r>
          </w:p>
        </w:tc>
      </w:tr>
      <w:tr w:rsidR="004410E7" w14:paraId="67A87BB7" w14:textId="77777777" w:rsidTr="00C7106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EA02BCE" w14:textId="1A324FFC" w:rsidR="00AF1DF3" w:rsidRDefault="00B43156" w:rsidP="004D7234">
            <w:pPr>
              <w:spacing w:after="200" w:line="240" w:lineRule="auto"/>
              <w:jc w:val="center"/>
            </w:pPr>
            <w:r>
              <w:t>30</w:t>
            </w:r>
            <w:r w:rsidR="00AF1DF3">
              <w:t>/</w:t>
            </w:r>
            <w:r w:rsidR="00016B42">
              <w:t>0</w:t>
            </w:r>
            <w:r w:rsidR="00B32F66">
              <w:t>8</w:t>
            </w:r>
            <w:r w:rsidR="00AF1DF3">
              <w:t>/202</w:t>
            </w:r>
            <w:r w:rsidR="00B32F66">
              <w:t>4</w:t>
            </w:r>
          </w:p>
        </w:tc>
        <w:tc>
          <w:tcPr>
            <w:tcW w:w="7200" w:type="dxa"/>
          </w:tcPr>
          <w:p w14:paraId="137D0F24" w14:textId="77777777" w:rsidR="00C416B5" w:rsidRDefault="004410E7" w:rsidP="00B43156">
            <w:pPr>
              <w:pStyle w:val="ListParagraph"/>
              <w:numPr>
                <w:ilvl w:val="0"/>
                <w:numId w:val="32"/>
              </w:numPr>
              <w:spacing w:after="20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Learn How to Implement images or video used from Dataset</w:t>
            </w:r>
            <w:r w:rsidR="001F21B2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 from Videos &amp; Watched Videos of Machine Learning Form NPTEL. </w:t>
            </w:r>
            <w:r w:rsidR="00B43156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(Harsh Parate</w:t>
            </w:r>
            <w:r w:rsidR="001F21B2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 </w:t>
            </w:r>
            <w:r w:rsidR="00B43156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&amp; Bhavik Gelotar)</w:t>
            </w:r>
          </w:p>
          <w:p w14:paraId="51BD5667" w14:textId="4E584DC2" w:rsidR="001F21B2" w:rsidRPr="00B43156" w:rsidRDefault="001F21B2" w:rsidP="00B43156">
            <w:pPr>
              <w:pStyle w:val="ListParagraph"/>
              <w:numPr>
                <w:ilvl w:val="0"/>
                <w:numId w:val="32"/>
              </w:numPr>
              <w:spacing w:after="20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Absent (Mohit Chauhan)</w:t>
            </w:r>
          </w:p>
        </w:tc>
      </w:tr>
      <w:tr w:rsidR="004410E7" w14:paraId="0A484B65" w14:textId="77777777" w:rsidTr="004D7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4F69503F" w14:textId="5A98EFDD" w:rsidR="00EE1CCC" w:rsidRDefault="00B43156" w:rsidP="004D7234">
            <w:pPr>
              <w:spacing w:after="200" w:line="240" w:lineRule="auto"/>
              <w:jc w:val="center"/>
            </w:pPr>
            <w:r>
              <w:t>01</w:t>
            </w:r>
            <w:r w:rsidR="00EE1CCC">
              <w:t>/</w:t>
            </w:r>
            <w:r w:rsidR="00016B42">
              <w:t>0</w:t>
            </w:r>
            <w:r>
              <w:t>9</w:t>
            </w:r>
            <w:r w:rsidR="00EE1CCC">
              <w:t>/202</w:t>
            </w:r>
            <w:r w:rsidR="00B32F66">
              <w:t>4</w:t>
            </w:r>
          </w:p>
        </w:tc>
        <w:tc>
          <w:tcPr>
            <w:tcW w:w="7200" w:type="dxa"/>
          </w:tcPr>
          <w:p w14:paraId="16385602" w14:textId="4AEFB145" w:rsidR="009C4B58" w:rsidRPr="009C4B58" w:rsidRDefault="001F21B2" w:rsidP="009C4B58">
            <w:pPr>
              <w:pStyle w:val="ListParagraph"/>
              <w:numPr>
                <w:ilvl w:val="0"/>
                <w:numId w:val="32"/>
              </w:numPr>
              <w:spacing w:after="20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We Watched Videos and </w:t>
            </w:r>
            <w:r w:rsidR="00F77B48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Attempting How to Properly use images and videos from a dataset.</w:t>
            </w: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 </w:t>
            </w:r>
            <w:r w:rsidR="00F77B48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W</w:t>
            </w: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ith its Dataset </w:t>
            </w:r>
            <w:r w:rsidR="00F77B48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How images </w:t>
            </w: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used in coding</w:t>
            </w:r>
            <w:r w:rsidR="00F77B48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.</w:t>
            </w: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 </w:t>
            </w:r>
            <w:r w:rsidR="009C4B58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(Harsh Parate, Mohit Chauhan &amp; Bhavik Gelotar)</w:t>
            </w:r>
          </w:p>
        </w:tc>
      </w:tr>
      <w:tr w:rsidR="004410E7" w14:paraId="4FB3123C" w14:textId="77777777" w:rsidTr="004D72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875A1BD" w14:textId="2C6A52EE" w:rsidR="00297730" w:rsidRDefault="00B43156" w:rsidP="004D7234">
            <w:pPr>
              <w:spacing w:after="200" w:line="240" w:lineRule="auto"/>
              <w:jc w:val="center"/>
            </w:pPr>
            <w:r>
              <w:t>02</w:t>
            </w:r>
            <w:r w:rsidR="00297730">
              <w:t>/</w:t>
            </w:r>
            <w:r w:rsidR="00016B42">
              <w:t>0</w:t>
            </w:r>
            <w:r>
              <w:t>9</w:t>
            </w:r>
            <w:r w:rsidR="00297730">
              <w:t>/202</w:t>
            </w:r>
            <w:r w:rsidR="00B32F66">
              <w:t>4</w:t>
            </w:r>
          </w:p>
        </w:tc>
        <w:tc>
          <w:tcPr>
            <w:tcW w:w="7200" w:type="dxa"/>
          </w:tcPr>
          <w:p w14:paraId="43CAA1EE" w14:textId="31982970" w:rsidR="00297730" w:rsidRPr="00B9321D" w:rsidRDefault="00B43156" w:rsidP="00B43156">
            <w:pPr>
              <w:pStyle w:val="ListParagraph"/>
              <w:spacing w:after="20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                       Holiday (Gandhi Jayanti)</w:t>
            </w:r>
          </w:p>
        </w:tc>
      </w:tr>
    </w:tbl>
    <w:p w14:paraId="459F1491" w14:textId="77777777" w:rsidR="004D7234" w:rsidRDefault="004D7234" w:rsidP="004D7234">
      <w:pPr>
        <w:spacing w:after="20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6"/>
        <w:gridCol w:w="7024"/>
      </w:tblGrid>
      <w:tr w:rsidR="000C0B0B" w:rsidRPr="000C0B0B" w14:paraId="4BD4BAC2" w14:textId="77777777" w:rsidTr="00905FD7">
        <w:trPr>
          <w:trHeight w:val="552"/>
        </w:trPr>
        <w:tc>
          <w:tcPr>
            <w:tcW w:w="2376" w:type="dxa"/>
          </w:tcPr>
          <w:p w14:paraId="02E4C689" w14:textId="70777F43" w:rsidR="000C0B0B" w:rsidRPr="000C0B0B" w:rsidRDefault="00747311" w:rsidP="000C0B0B">
            <w:pPr>
              <w:spacing w:after="200" w:line="240" w:lineRule="auto"/>
              <w:jc w:val="center"/>
              <w:rPr>
                <w:b/>
              </w:rPr>
            </w:pPr>
            <w:r>
              <w:rPr>
                <w:b/>
              </w:rPr>
              <w:t>Next Week Plan</w:t>
            </w:r>
          </w:p>
        </w:tc>
        <w:tc>
          <w:tcPr>
            <w:tcW w:w="7200" w:type="dxa"/>
          </w:tcPr>
          <w:p w14:paraId="1DA130AA" w14:textId="75AED80A" w:rsidR="000C0B0B" w:rsidRDefault="00905FD7" w:rsidP="000C0B0B">
            <w:pPr>
              <w:spacing w:after="200" w:line="240" w:lineRule="auto"/>
              <w:jc w:val="center"/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W</w:t>
            </w:r>
            <w:r w:rsidR="001F21B2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e have to learn How Models and Libraries are Used in Object Detection with Coding Problems &amp; </w:t>
            </w:r>
            <w:r w:rsidR="00F77B48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We need to understand How to use images from dataset for our object detection project.</w:t>
            </w:r>
          </w:p>
        </w:tc>
      </w:tr>
    </w:tbl>
    <w:p w14:paraId="3B0D7C85" w14:textId="77777777" w:rsidR="000C0B0B" w:rsidRDefault="000C0B0B" w:rsidP="004D7234">
      <w:pPr>
        <w:spacing w:after="200" w:line="240" w:lineRule="auto"/>
      </w:pPr>
    </w:p>
    <w:p w14:paraId="0F6EBE34" w14:textId="77777777" w:rsidR="00466EEC" w:rsidRDefault="00466EEC" w:rsidP="004D7234">
      <w:pPr>
        <w:spacing w:after="200" w:line="240" w:lineRule="auto"/>
      </w:pPr>
    </w:p>
    <w:p w14:paraId="26839A19" w14:textId="77777777" w:rsidR="00466EEC" w:rsidRDefault="00466EEC" w:rsidP="004D7234">
      <w:pPr>
        <w:spacing w:after="200" w:line="240" w:lineRule="auto"/>
      </w:pPr>
    </w:p>
    <w:p w14:paraId="21BB7651" w14:textId="77777777" w:rsidR="00466EEC" w:rsidRDefault="00466EEC" w:rsidP="00466EEC">
      <w:pPr>
        <w:spacing w:before="103"/>
        <w:ind w:left="107"/>
        <w:rPr>
          <w:b/>
          <w:spacing w:val="12"/>
          <w:w w:val="110"/>
          <w:sz w:val="24"/>
          <w:szCs w:val="24"/>
        </w:rPr>
      </w:pPr>
      <w:r w:rsidRPr="00466EEC">
        <w:rPr>
          <w:b/>
          <w:spacing w:val="12"/>
          <w:w w:val="110"/>
          <w:sz w:val="24"/>
          <w:szCs w:val="24"/>
        </w:rPr>
        <w:t>REFERENCE</w:t>
      </w:r>
      <w:r>
        <w:rPr>
          <w:b/>
          <w:spacing w:val="12"/>
          <w:w w:val="110"/>
          <w:sz w:val="24"/>
          <w:szCs w:val="24"/>
        </w:rPr>
        <w:t xml:space="preserve"> :  </w:t>
      </w:r>
    </w:p>
    <w:p w14:paraId="46F15D3C" w14:textId="4ADE3C18" w:rsidR="00C11EA5" w:rsidRDefault="00E70682" w:rsidP="00C11EA5">
      <w:pPr>
        <w:pStyle w:val="ListParagraph"/>
        <w:numPr>
          <w:ilvl w:val="0"/>
          <w:numId w:val="32"/>
        </w:numPr>
        <w:spacing w:after="200" w:line="240" w:lineRule="auto"/>
        <w:rPr>
          <w:b/>
          <w:bCs/>
        </w:rPr>
      </w:pPr>
      <w:hyperlink r:id="rId10" w:history="1">
        <w:r w:rsidR="00C11EA5" w:rsidRPr="00950216">
          <w:rPr>
            <w:rStyle w:val="Hyperlink"/>
            <w:b/>
            <w:bCs/>
          </w:rPr>
          <w:t>https://www.youtube.com/watch?v=ZjlhZHlG4dI</w:t>
        </w:r>
      </w:hyperlink>
    </w:p>
    <w:p w14:paraId="622B0559" w14:textId="77777777" w:rsidR="00C11EA5" w:rsidRDefault="00E70682" w:rsidP="00C11EA5">
      <w:pPr>
        <w:pStyle w:val="ListParagraph"/>
        <w:numPr>
          <w:ilvl w:val="0"/>
          <w:numId w:val="32"/>
        </w:numPr>
        <w:spacing w:after="200" w:line="240" w:lineRule="auto"/>
        <w:rPr>
          <w:b/>
          <w:bCs/>
        </w:rPr>
      </w:pPr>
      <w:hyperlink r:id="rId11" w:history="1">
        <w:r w:rsidR="00C11EA5" w:rsidRPr="00950216">
          <w:rPr>
            <w:rStyle w:val="Hyperlink"/>
            <w:b/>
            <w:bCs/>
          </w:rPr>
          <w:t>https://www.youtube.com/watch?v=Pea3meEjVM8</w:t>
        </w:r>
      </w:hyperlink>
    </w:p>
    <w:p w14:paraId="3F3A4B70" w14:textId="5FB47C77" w:rsidR="00C11EA5" w:rsidRPr="00C11EA5" w:rsidRDefault="00E70682" w:rsidP="00C11EA5">
      <w:pPr>
        <w:pStyle w:val="ListParagraph"/>
        <w:numPr>
          <w:ilvl w:val="0"/>
          <w:numId w:val="32"/>
        </w:numPr>
        <w:spacing w:after="200" w:line="240" w:lineRule="auto"/>
      </w:pPr>
      <w:hyperlink r:id="rId12" w:history="1">
        <w:r w:rsidR="00C11EA5" w:rsidRPr="00950216">
          <w:rPr>
            <w:rStyle w:val="Hyperlink"/>
            <w:b/>
            <w:bCs/>
          </w:rPr>
          <w:t>https://www.youtube.com/watch?v=A3LhqU3v6KQ</w:t>
        </w:r>
      </w:hyperlink>
    </w:p>
    <w:p w14:paraId="747D036D" w14:textId="61177DEA" w:rsidR="00B9321D" w:rsidRPr="007C3033" w:rsidRDefault="00E70682" w:rsidP="00B9321D">
      <w:pPr>
        <w:pStyle w:val="ListParagraph"/>
        <w:numPr>
          <w:ilvl w:val="0"/>
          <w:numId w:val="32"/>
        </w:numPr>
        <w:spacing w:after="200" w:line="240" w:lineRule="auto"/>
        <w:rPr>
          <w:b/>
          <w:bCs/>
        </w:rPr>
      </w:pPr>
      <w:hyperlink r:id="rId13" w:history="1">
        <w:r w:rsidR="004E0E94" w:rsidRPr="007C3033">
          <w:rPr>
            <w:rStyle w:val="Hyperlink"/>
            <w:b/>
            <w:bCs/>
          </w:rPr>
          <w:t>https://www.kaggle.com/code/chienhsianghung/object-detection-using-opencv-inference</w:t>
        </w:r>
      </w:hyperlink>
    </w:p>
    <w:p w14:paraId="5D46532C" w14:textId="6DF19EAA" w:rsidR="004E0E94" w:rsidRDefault="004E0E94" w:rsidP="004E0E94">
      <w:pPr>
        <w:pStyle w:val="ListParagraph"/>
        <w:spacing w:after="200" w:line="240" w:lineRule="auto"/>
      </w:pPr>
    </w:p>
    <w:p w14:paraId="6960DE3C" w14:textId="77777777" w:rsidR="004E0E94" w:rsidRPr="00B9321D" w:rsidRDefault="004E0E94" w:rsidP="004E0E94">
      <w:pPr>
        <w:pStyle w:val="ListParagraph"/>
        <w:spacing w:after="200" w:line="240" w:lineRule="auto"/>
      </w:pPr>
    </w:p>
    <w:p w14:paraId="7E3A330C" w14:textId="307BCBF4" w:rsidR="00466EEC" w:rsidRDefault="00466EEC" w:rsidP="00466EEC">
      <w:pPr>
        <w:pStyle w:val="Heading1"/>
        <w:spacing w:before="175"/>
        <w:rPr>
          <w:noProof/>
          <w:lang w:val="en-IN" w:eastAsia="en-IN"/>
        </w:rPr>
      </w:pPr>
      <w:r w:rsidRPr="00466EEC">
        <w:rPr>
          <w:rFonts w:asciiTheme="minorHAnsi" w:hAnsiTheme="minorHAnsi"/>
          <w:b/>
          <w:caps w:val="0"/>
          <w:color w:val="auto"/>
          <w:spacing w:val="12"/>
          <w:w w:val="110"/>
          <w:sz w:val="24"/>
          <w:szCs w:val="24"/>
        </w:rPr>
        <w:lastRenderedPageBreak/>
        <w:t>SCREEN SHOTS</w:t>
      </w:r>
      <w:r>
        <w:rPr>
          <w:rFonts w:asciiTheme="minorHAnsi" w:hAnsiTheme="minorHAnsi"/>
          <w:b/>
          <w:caps w:val="0"/>
          <w:color w:val="auto"/>
          <w:spacing w:val="12"/>
          <w:w w:val="110"/>
          <w:sz w:val="24"/>
          <w:szCs w:val="24"/>
        </w:rPr>
        <w:t xml:space="preserve"> :</w:t>
      </w:r>
      <w:r w:rsidRPr="00466EEC">
        <w:rPr>
          <w:noProof/>
          <w:lang w:val="en-IN" w:eastAsia="en-IN"/>
        </w:rPr>
        <w:t xml:space="preserve"> </w:t>
      </w:r>
    </w:p>
    <w:p w14:paraId="129221F4" w14:textId="566DC057" w:rsidR="008C5C18" w:rsidRDefault="008C5C18" w:rsidP="00466EEC"/>
    <w:p w14:paraId="19C560C0" w14:textId="14E775B8" w:rsidR="00466EEC" w:rsidRPr="00466EEC" w:rsidRDefault="00466EEC" w:rsidP="00466EEC"/>
    <w:p w14:paraId="441D764C" w14:textId="14E775B8" w:rsidR="00466EEC" w:rsidRDefault="009559D6" w:rsidP="004D7234">
      <w:pPr>
        <w:spacing w:after="200" w:line="240" w:lineRule="auto"/>
        <w:rPr>
          <w:noProof/>
        </w:rPr>
      </w:pPr>
      <w:r>
        <w:rPr>
          <w:noProof/>
        </w:rPr>
        <w:drawing>
          <wp:inline distT="0" distB="0" distL="0" distR="0" wp14:anchorId="23147E50" wp14:editId="5C15143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D183" w14:textId="0AC154E0" w:rsidR="009559D6" w:rsidRDefault="009559D6" w:rsidP="009559D6">
      <w:pPr>
        <w:rPr>
          <w:noProof/>
        </w:rPr>
      </w:pPr>
    </w:p>
    <w:p w14:paraId="35E1D763" w14:textId="22F9F8C1" w:rsidR="009559D6" w:rsidRDefault="009559D6" w:rsidP="009559D6">
      <w:r>
        <w:rPr>
          <w:noProof/>
        </w:rPr>
        <w:drawing>
          <wp:inline distT="0" distB="0" distL="0" distR="0" wp14:anchorId="739C3442" wp14:editId="6A28315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8BA49" w14:textId="0CC28638" w:rsidR="009559D6" w:rsidRDefault="009559D6" w:rsidP="009559D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8FACEA" wp14:editId="61CCD68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111D195E" wp14:editId="4609B35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3D52F" w14:textId="59ACC3C9" w:rsidR="009559D6" w:rsidRPr="009559D6" w:rsidRDefault="009559D6" w:rsidP="009559D6"/>
    <w:p w14:paraId="53DFE43D" w14:textId="4F43D96B" w:rsidR="009559D6" w:rsidRDefault="009559D6" w:rsidP="009559D6">
      <w:pPr>
        <w:rPr>
          <w:noProof/>
        </w:rPr>
      </w:pPr>
    </w:p>
    <w:p w14:paraId="78F8AEDE" w14:textId="3B1359AD" w:rsidR="009559D6" w:rsidRDefault="009559D6" w:rsidP="009559D6">
      <w:pPr>
        <w:tabs>
          <w:tab w:val="left" w:pos="3060"/>
        </w:tabs>
      </w:pPr>
      <w:r>
        <w:tab/>
      </w:r>
    </w:p>
    <w:p w14:paraId="70640A4D" w14:textId="1EA52924" w:rsidR="009559D6" w:rsidRPr="009559D6" w:rsidRDefault="00E70682" w:rsidP="009559D6">
      <w:pPr>
        <w:tabs>
          <w:tab w:val="left" w:pos="3060"/>
        </w:tabs>
      </w:pPr>
      <w:r>
        <w:rPr>
          <w:noProof/>
        </w:rPr>
        <w:lastRenderedPageBreak/>
        <w:drawing>
          <wp:inline distT="0" distB="0" distL="0" distR="0" wp14:anchorId="55DAC46B" wp14:editId="5593F4F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59D6" w:rsidRPr="009559D6">
      <w:foot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D1AB39" w14:textId="77777777" w:rsidR="00267E59" w:rsidRDefault="00267E59">
      <w:pPr>
        <w:spacing w:after="0" w:line="240" w:lineRule="auto"/>
      </w:pPr>
      <w:r>
        <w:separator/>
      </w:r>
    </w:p>
  </w:endnote>
  <w:endnote w:type="continuationSeparator" w:id="0">
    <w:p w14:paraId="73B48E01" w14:textId="77777777" w:rsidR="00267E59" w:rsidRDefault="00267E59">
      <w:pPr>
        <w:spacing w:after="0" w:line="240" w:lineRule="auto"/>
      </w:pPr>
      <w:r>
        <w:continuationSeparator/>
      </w:r>
    </w:p>
  </w:endnote>
  <w:endnote w:type="continuationNotice" w:id="1">
    <w:p w14:paraId="77880EF1" w14:textId="77777777" w:rsidR="003A3E07" w:rsidRDefault="003A3E0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PGothicE">
    <w:charset w:val="80"/>
    <w:family w:val="swiss"/>
    <w:pitch w:val="variable"/>
    <w:sig w:usb0="E00002FF" w:usb1="2AC7EDFE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6C53BD" w14:textId="77777777" w:rsidR="00267E59" w:rsidRDefault="00267E59"/>
  <w:p w14:paraId="63D57331" w14:textId="77777777" w:rsidR="00267E59" w:rsidRDefault="00267E59">
    <w:pPr>
      <w:pStyle w:val="FooterOdd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Pr="00466EEC">
      <w:rPr>
        <w:noProof/>
        <w:sz w:val="24"/>
        <w:szCs w:val="24"/>
      </w:rPr>
      <w:t>2</w:t>
    </w:r>
    <w:r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0BC824" w14:textId="77777777" w:rsidR="00267E59" w:rsidRDefault="00267E59">
      <w:pPr>
        <w:spacing w:after="0" w:line="240" w:lineRule="auto"/>
      </w:pPr>
      <w:r>
        <w:separator/>
      </w:r>
    </w:p>
  </w:footnote>
  <w:footnote w:type="continuationSeparator" w:id="0">
    <w:p w14:paraId="7B6E483D" w14:textId="77777777" w:rsidR="00267E59" w:rsidRDefault="00267E59">
      <w:pPr>
        <w:spacing w:after="0" w:line="240" w:lineRule="auto"/>
      </w:pPr>
      <w:r>
        <w:continuationSeparator/>
      </w:r>
    </w:p>
  </w:footnote>
  <w:footnote w:type="continuationNotice" w:id="1">
    <w:p w14:paraId="12CD6EB9" w14:textId="77777777" w:rsidR="003A3E07" w:rsidRDefault="003A3E0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Bullet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Bullet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Bullet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Bullet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A2FE60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57E319C"/>
    <w:multiLevelType w:val="hybridMultilevel"/>
    <w:tmpl w:val="E7EA9B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D2AF5"/>
    <w:multiLevelType w:val="hybridMultilevel"/>
    <w:tmpl w:val="820A22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2849B3"/>
    <w:multiLevelType w:val="hybridMultilevel"/>
    <w:tmpl w:val="2E9441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C880799"/>
    <w:multiLevelType w:val="hybridMultilevel"/>
    <w:tmpl w:val="B7F49C8A"/>
    <w:lvl w:ilvl="0" w:tplc="557000B0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7091992"/>
    <w:multiLevelType w:val="hybridMultilevel"/>
    <w:tmpl w:val="3FA02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1117AA"/>
    <w:multiLevelType w:val="hybridMultilevel"/>
    <w:tmpl w:val="EE14281E"/>
    <w:lvl w:ilvl="0" w:tplc="40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2" w15:restartNumberingAfterBreak="0">
    <w:nsid w:val="650F356D"/>
    <w:multiLevelType w:val="hybridMultilevel"/>
    <w:tmpl w:val="C7106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804C69"/>
    <w:multiLevelType w:val="hybridMultilevel"/>
    <w:tmpl w:val="42AE6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8"/>
  </w:num>
  <w:num w:numId="12">
    <w:abstractNumId w:val="9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8"/>
  </w:num>
  <w:num w:numId="18">
    <w:abstractNumId w:val="9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8"/>
  </w:num>
  <w:num w:numId="24">
    <w:abstractNumId w:val="9"/>
  </w:num>
  <w:num w:numId="25">
    <w:abstractNumId w:val="3"/>
  </w:num>
  <w:num w:numId="26">
    <w:abstractNumId w:val="2"/>
  </w:num>
  <w:num w:numId="27">
    <w:abstractNumId w:val="1"/>
  </w:num>
  <w:num w:numId="28">
    <w:abstractNumId w:val="0"/>
  </w:num>
  <w:num w:numId="29">
    <w:abstractNumId w:val="11"/>
  </w:num>
  <w:num w:numId="30">
    <w:abstractNumId w:val="10"/>
  </w:num>
  <w:num w:numId="31">
    <w:abstractNumId w:val="5"/>
  </w:num>
  <w:num w:numId="32">
    <w:abstractNumId w:val="6"/>
  </w:num>
  <w:num w:numId="33">
    <w:abstractNumId w:val="12"/>
  </w:num>
  <w:num w:numId="34">
    <w:abstractNumId w:val="7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DateAndTime/>
  <w:attachedTemplate r:id="rId1"/>
  <w:defaultTabStop w:val="720"/>
  <w:drawingGridHorizontalSpacing w:val="115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234"/>
    <w:rsid w:val="00016B42"/>
    <w:rsid w:val="000531F3"/>
    <w:rsid w:val="00074853"/>
    <w:rsid w:val="000770CC"/>
    <w:rsid w:val="00097128"/>
    <w:rsid w:val="000C0B0B"/>
    <w:rsid w:val="000D1566"/>
    <w:rsid w:val="00134286"/>
    <w:rsid w:val="001D7B96"/>
    <w:rsid w:val="001E5E41"/>
    <w:rsid w:val="001F21B2"/>
    <w:rsid w:val="002138A2"/>
    <w:rsid w:val="00262064"/>
    <w:rsid w:val="00267E59"/>
    <w:rsid w:val="00293C09"/>
    <w:rsid w:val="00297730"/>
    <w:rsid w:val="002A7698"/>
    <w:rsid w:val="00331F70"/>
    <w:rsid w:val="003A3E07"/>
    <w:rsid w:val="003D25ED"/>
    <w:rsid w:val="004410E7"/>
    <w:rsid w:val="00447767"/>
    <w:rsid w:val="00460007"/>
    <w:rsid w:val="00466EEC"/>
    <w:rsid w:val="004C2282"/>
    <w:rsid w:val="004D347A"/>
    <w:rsid w:val="004D7234"/>
    <w:rsid w:val="004E0E94"/>
    <w:rsid w:val="00525C20"/>
    <w:rsid w:val="005B18E5"/>
    <w:rsid w:val="00654E3E"/>
    <w:rsid w:val="0069314B"/>
    <w:rsid w:val="006A0E4B"/>
    <w:rsid w:val="006B738E"/>
    <w:rsid w:val="006C4CA6"/>
    <w:rsid w:val="00701AA4"/>
    <w:rsid w:val="00702242"/>
    <w:rsid w:val="00731874"/>
    <w:rsid w:val="00747311"/>
    <w:rsid w:val="0078190C"/>
    <w:rsid w:val="007C3033"/>
    <w:rsid w:val="007E2C87"/>
    <w:rsid w:val="007F03E3"/>
    <w:rsid w:val="008019FC"/>
    <w:rsid w:val="0086481A"/>
    <w:rsid w:val="008C5C18"/>
    <w:rsid w:val="009036CF"/>
    <w:rsid w:val="00905FD7"/>
    <w:rsid w:val="00921D6C"/>
    <w:rsid w:val="00934587"/>
    <w:rsid w:val="00947666"/>
    <w:rsid w:val="009559D6"/>
    <w:rsid w:val="009A6E40"/>
    <w:rsid w:val="009B6CDB"/>
    <w:rsid w:val="009C4B58"/>
    <w:rsid w:val="009C5B64"/>
    <w:rsid w:val="009C7F4A"/>
    <w:rsid w:val="009E1216"/>
    <w:rsid w:val="00A1059A"/>
    <w:rsid w:val="00A6194C"/>
    <w:rsid w:val="00A90194"/>
    <w:rsid w:val="00AE5526"/>
    <w:rsid w:val="00AF1DF3"/>
    <w:rsid w:val="00B027BC"/>
    <w:rsid w:val="00B209BB"/>
    <w:rsid w:val="00B32F66"/>
    <w:rsid w:val="00B37FC1"/>
    <w:rsid w:val="00B43156"/>
    <w:rsid w:val="00B510F3"/>
    <w:rsid w:val="00B67127"/>
    <w:rsid w:val="00B71539"/>
    <w:rsid w:val="00B9321D"/>
    <w:rsid w:val="00BF2626"/>
    <w:rsid w:val="00BF4834"/>
    <w:rsid w:val="00C11EA5"/>
    <w:rsid w:val="00C416B5"/>
    <w:rsid w:val="00C47F19"/>
    <w:rsid w:val="00C70A58"/>
    <w:rsid w:val="00C71062"/>
    <w:rsid w:val="00C76D7C"/>
    <w:rsid w:val="00CD5E18"/>
    <w:rsid w:val="00D101D9"/>
    <w:rsid w:val="00DF0880"/>
    <w:rsid w:val="00E55AB1"/>
    <w:rsid w:val="00E67128"/>
    <w:rsid w:val="00E70682"/>
    <w:rsid w:val="00E73B5F"/>
    <w:rsid w:val="00E77B8B"/>
    <w:rsid w:val="00ED7BFE"/>
    <w:rsid w:val="00EE1CCC"/>
    <w:rsid w:val="00F42908"/>
    <w:rsid w:val="00F74E82"/>
    <w:rsid w:val="00F77B48"/>
    <w:rsid w:val="00F800E6"/>
    <w:rsid w:val="00F84116"/>
    <w:rsid w:val="00FE1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37F84FB"/>
  <w15:docId w15:val="{9848650D-20D9-42F7-BD5C-0452A5FA3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7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7" w:unhideWhenUsed="1" w:qFormat="1"/>
    <w:lsdException w:name="List Bullet 3" w:semiHidden="1" w:uiPriority="37" w:unhideWhenUsed="1" w:qFormat="1"/>
    <w:lsdException w:name="List Bullet 4" w:semiHidden="1" w:uiPriority="37" w:unhideWhenUsed="1" w:qFormat="1"/>
    <w:lsdException w:name="List Bullet 5" w:semiHidden="1" w:uiPriority="37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7" w:unhideWhenUsed="1" w:qFormat="1"/>
    <w:lsdException w:name="Signature" w:semiHidden="1" w:uiPriority="8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6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94C"/>
    <w:pPr>
      <w:spacing w:after="180" w:line="264" w:lineRule="auto"/>
    </w:pPr>
    <w:rPr>
      <w:sz w:val="23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semiHidden/>
    <w:unhideWhenUsed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alutation">
    <w:name w:val="Salutation"/>
    <w:basedOn w:val="Normal"/>
    <w:next w:val="Normal"/>
    <w:link w:val="SalutationChar"/>
    <w:uiPriority w:val="6"/>
    <w:unhideWhenUsed/>
    <w:qFormat/>
    <w:pPr>
      <w:spacing w:before="400" w:after="320" w:line="240" w:lineRule="auto"/>
    </w:pPr>
    <w:rPr>
      <w:b/>
    </w:rPr>
  </w:style>
  <w:style w:type="character" w:customStyle="1" w:styleId="SalutationChar">
    <w:name w:val="Salutation Char"/>
    <w:basedOn w:val="DefaultParagraphFont"/>
    <w:link w:val="Salutation"/>
    <w:uiPriority w:val="6"/>
    <w:rPr>
      <w:b/>
      <w:sz w:val="23"/>
      <w:szCs w:val="20"/>
      <w:lang w:eastAsia="ja-JP"/>
    </w:rPr>
  </w:style>
  <w:style w:type="paragraph" w:customStyle="1" w:styleId="SenderAddress">
    <w:name w:val="Sender Address"/>
    <w:basedOn w:val="NoSpacing"/>
    <w:uiPriority w:val="3"/>
    <w:qFormat/>
    <w:pPr>
      <w:spacing w:after="200"/>
    </w:pPr>
    <w:rPr>
      <w:color w:val="775F55" w:themeColor="text2"/>
    </w:rPr>
  </w:style>
  <w:style w:type="paragraph" w:customStyle="1" w:styleId="RecipientAddress">
    <w:name w:val="Recipient Address"/>
    <w:basedOn w:val="NoSpacing"/>
    <w:uiPriority w:val="4"/>
    <w:qFormat/>
    <w:pPr>
      <w:spacing w:before="240"/>
      <w:contextualSpacing/>
    </w:pPr>
    <w:rPr>
      <w:color w:val="775F55" w:themeColor="tex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Date">
    <w:name w:val="Date"/>
    <w:basedOn w:val="NoSpacing"/>
    <w:next w:val="Normal"/>
    <w:link w:val="DateChar"/>
    <w:uiPriority w:val="99"/>
    <w:unhideWhenUsed/>
    <w:pPr>
      <w:framePr w:wrap="around" w:hAnchor="page" w:xAlign="center" w:yAlign="top"/>
      <w:contextualSpacing/>
      <w:suppressOverlap/>
      <w:jc w:val="center"/>
    </w:pPr>
    <w:rPr>
      <w:b/>
      <w:color w:val="FFFFFF" w:themeColor="background1"/>
    </w:rPr>
  </w:style>
  <w:style w:type="character" w:customStyle="1" w:styleId="DateChar">
    <w:name w:val="Date Char"/>
    <w:basedOn w:val="DefaultParagraphFont"/>
    <w:link w:val="Date"/>
    <w:uiPriority w:val="99"/>
    <w:rPr>
      <w:rFonts w:cs="Times New Roman"/>
      <w:b/>
      <w:color w:val="FFFFFF" w:themeColor="background1"/>
      <w:sz w:val="23"/>
      <w:szCs w:val="20"/>
      <w:lang w:eastAsia="ja-JP"/>
    </w:r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eastAsia="ja-JP"/>
    </w:rPr>
  </w:style>
  <w:style w:type="paragraph" w:styleId="BlockText">
    <w:name w:val="Block Text"/>
    <w:aliases w:val="Block Quote"/>
    <w:uiPriority w:val="40"/>
    <w:pPr>
      <w:pBdr>
        <w:top w:val="single" w:sz="2" w:space="10" w:color="BED3E4" w:themeColor="accent1" w:themeTint="99"/>
        <w:bottom w:val="single" w:sz="24" w:space="10" w:color="BED3E4" w:themeColor="accent1" w:themeTint="99"/>
      </w:pBdr>
      <w:spacing w:after="280" w:line="240" w:lineRule="auto"/>
      <w:ind w:left="1440" w:right="1440"/>
      <w:jc w:val="both"/>
    </w:pPr>
    <w:rPr>
      <w:rFonts w:eastAsia="Times New Roman"/>
      <w:color w:val="808080" w:themeColor="background1" w:themeShade="80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Pr>
      <w:rFonts w:asciiTheme="minorHAnsi" w:hAnsiTheme="minorHAnsi" w:cs="Times New Roman"/>
      <w:i/>
      <w:color w:val="775F55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Pr>
      <w:b/>
      <w:bCs/>
      <w:caps/>
      <w:sz w:val="16"/>
      <w:szCs w:val="18"/>
    </w:rPr>
  </w:style>
  <w:style w:type="paragraph" w:styleId="Closing">
    <w:name w:val="Closing"/>
    <w:basedOn w:val="Normal"/>
    <w:link w:val="ClosingChar"/>
    <w:uiPriority w:val="7"/>
    <w:unhideWhenUsed/>
    <w:qFormat/>
    <w:pPr>
      <w:spacing w:before="960" w:after="960"/>
      <w:contextualSpacing/>
    </w:pPr>
  </w:style>
  <w:style w:type="character" w:customStyle="1" w:styleId="ClosingChar">
    <w:name w:val="Closing Char"/>
    <w:basedOn w:val="DefaultParagraphFont"/>
    <w:link w:val="Closing"/>
    <w:uiPriority w:val="7"/>
    <w:rPr>
      <w:sz w:val="23"/>
      <w:szCs w:val="20"/>
      <w:lang w:eastAsia="ja-JP"/>
    </w:rPr>
  </w:style>
  <w:style w:type="character" w:styleId="Emphasis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sz w:val="23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sz w:val="23"/>
      <w:szCs w:val="20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hAnsiTheme="majorHAnsi" w:cs="Times New Roman"/>
      <w:caps/>
      <w:color w:val="775F55" w:themeColor="tex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cs="Times New Roman"/>
      <w:b/>
      <w:color w:val="94B6D2" w:themeColor="accent1"/>
      <w:spacing w:val="2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b/>
      <w:color w:val="000000" w:themeColor="text1"/>
      <w:spacing w:val="10"/>
      <w:sz w:val="23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caps/>
      <w:spacing w:val="1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color w:val="775F55" w:themeColor="text2"/>
      <w:spacing w:val="10"/>
      <w:sz w:val="23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color w:val="DD8047" w:themeColor="accent2"/>
      <w:spacing w:val="10"/>
      <w:sz w:val="23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mallCaps/>
      <w:color w:val="000000" w:themeColor="text1"/>
      <w:spacing w:val="10"/>
      <w:sz w:val="23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b/>
      <w:i/>
      <w:color w:val="94B6D2" w:themeColor="accent1"/>
      <w:spacing w:val="10"/>
      <w:sz w:val="24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b/>
      <w:caps/>
      <w:color w:val="A5AB81" w:themeColor="accent3"/>
      <w:spacing w:val="40"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Pr>
      <w:color w:val="F7B615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color w:val="DD8047" w:themeColor="accent2"/>
      <w:sz w:val="23"/>
      <w:szCs w:val="20"/>
      <w:shd w:val="clear" w:color="auto" w:fill="FFFFFF" w:themeFill="background1"/>
      <w:lang w:eastAsia="ja-JP"/>
    </w:rPr>
  </w:style>
  <w:style w:type="character" w:styleId="IntenseReference">
    <w:name w:val="Intense Reference"/>
    <w:basedOn w:val="DefaultParagraphFont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18"/>
      <w:u w:val="single" w:color="94B6D2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pPr>
      <w:ind w:left="360" w:hanging="360"/>
    </w:pPr>
  </w:style>
  <w:style w:type="paragraph" w:styleId="List2">
    <w:name w:val="List 2"/>
    <w:basedOn w:val="Normal"/>
    <w:uiPriority w:val="99"/>
    <w:semiHidden/>
    <w:unhideWhenUsed/>
    <w:pPr>
      <w:ind w:left="720" w:hanging="360"/>
    </w:pPr>
  </w:style>
  <w:style w:type="paragraph" w:styleId="ListBullet">
    <w:name w:val="List Bullet"/>
    <w:basedOn w:val="Normal"/>
    <w:uiPriority w:val="37"/>
    <w:qFormat/>
    <w:pPr>
      <w:numPr>
        <w:numId w:val="24"/>
      </w:numPr>
    </w:pPr>
    <w:rPr>
      <w:sz w:val="24"/>
    </w:rPr>
  </w:style>
  <w:style w:type="paragraph" w:styleId="ListBullet2">
    <w:name w:val="List Bullet 2"/>
    <w:basedOn w:val="Normal"/>
    <w:uiPriority w:val="37"/>
    <w:qFormat/>
    <w:pPr>
      <w:numPr>
        <w:numId w:val="25"/>
      </w:numPr>
    </w:pPr>
    <w:rPr>
      <w:color w:val="94B6D2" w:themeColor="accent1"/>
    </w:rPr>
  </w:style>
  <w:style w:type="paragraph" w:styleId="ListBullet3">
    <w:name w:val="List Bullet 3"/>
    <w:basedOn w:val="Normal"/>
    <w:uiPriority w:val="37"/>
    <w:qFormat/>
    <w:pPr>
      <w:numPr>
        <w:numId w:val="26"/>
      </w:numPr>
    </w:pPr>
    <w:rPr>
      <w:color w:val="DD8047" w:themeColor="accent2"/>
    </w:rPr>
  </w:style>
  <w:style w:type="paragraph" w:styleId="ListBullet4">
    <w:name w:val="List Bullet 4"/>
    <w:basedOn w:val="Normal"/>
    <w:uiPriority w:val="37"/>
    <w:qFormat/>
    <w:pPr>
      <w:numPr>
        <w:numId w:val="27"/>
      </w:numPr>
    </w:pPr>
    <w:rPr>
      <w:caps/>
      <w:spacing w:val="4"/>
    </w:rPr>
  </w:style>
  <w:style w:type="paragraph" w:styleId="ListBullet5">
    <w:name w:val="List Bullet 5"/>
    <w:basedOn w:val="Normal"/>
    <w:uiPriority w:val="37"/>
    <w:qFormat/>
    <w:pPr>
      <w:numPr>
        <w:numId w:val="28"/>
      </w:numPr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MedianListStyle">
    <w:name w:val="Median List Style"/>
    <w:uiPriority w:val="99"/>
    <w:pPr>
      <w:numPr>
        <w:numId w:val="11"/>
      </w:numPr>
    </w:pPr>
  </w:style>
  <w:style w:type="paragraph" w:styleId="Quote">
    <w:name w:val="Quote"/>
    <w:basedOn w:val="Normal"/>
    <w:link w:val="QuoteChar"/>
    <w:uiPriority w:val="29"/>
    <w:qFormat/>
    <w:rPr>
      <w:i/>
      <w:smallCaps/>
      <w:color w:val="775F55" w:themeColor="text2"/>
      <w:spacing w:val="6"/>
    </w:rPr>
  </w:style>
  <w:style w:type="character" w:customStyle="1" w:styleId="QuoteChar">
    <w:name w:val="Quote Char"/>
    <w:basedOn w:val="DefaultParagraphFont"/>
    <w:link w:val="Quote"/>
    <w:uiPriority w:val="29"/>
    <w:rPr>
      <w:i/>
      <w:smallCaps/>
      <w:color w:val="775F55" w:themeColor="text2"/>
      <w:spacing w:val="6"/>
      <w:sz w:val="23"/>
      <w:szCs w:val="20"/>
      <w:lang w:eastAsia="ja-JP"/>
    </w:rPr>
  </w:style>
  <w:style w:type="character" w:styleId="Strong">
    <w:name w:val="Strong"/>
    <w:uiPriority w:val="22"/>
    <w:qFormat/>
    <w:rPr>
      <w:rFonts w:asciiTheme="minorHAnsi" w:hAnsiTheme="minorHAnsi"/>
      <w:b/>
      <w:color w:val="DD8047" w:themeColor="accent2"/>
    </w:rPr>
  </w:style>
  <w:style w:type="paragraph" w:styleId="Subtitle">
    <w:name w:val="Subtitle"/>
    <w:basedOn w:val="Normal"/>
    <w:link w:val="SubtitleChar"/>
    <w:uiPriority w:val="11"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  <w:lang w:eastAsia="ja-JP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</w:pPr>
    <w:rPr>
      <w:color w:val="775F55" w:themeColor="text2"/>
      <w:sz w:val="72"/>
      <w:szCs w:val="48"/>
    </w:rPr>
  </w:style>
  <w:style w:type="character" w:customStyle="1" w:styleId="TitleChar">
    <w:name w:val="Title Char"/>
    <w:basedOn w:val="DefaultParagraphFont"/>
    <w:link w:val="Title"/>
    <w:uiPriority w:val="1"/>
    <w:rPr>
      <w:rFonts w:cs="Times New Roman"/>
      <w:color w:val="775F55" w:themeColor="text2"/>
      <w:sz w:val="72"/>
      <w:szCs w:val="48"/>
      <w:lang w:eastAsia="ja-JP"/>
    </w:rPr>
  </w:style>
  <w:style w:type="paragraph" w:styleId="TOC1">
    <w:name w:val="toc 1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before="180" w:after="40" w:line="240" w:lineRule="auto"/>
    </w:pPr>
    <w:rPr>
      <w:b/>
      <w:caps/>
      <w:noProof/>
      <w:color w:val="775F55" w:themeColor="text2"/>
    </w:rPr>
  </w:style>
  <w:style w:type="paragraph" w:styleId="TOC2">
    <w:name w:val="toc 2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paragraph" w:customStyle="1" w:styleId="CompanyName">
    <w:name w:val="Company Name"/>
    <w:basedOn w:val="Normal"/>
    <w:uiPriority w:val="2"/>
    <w:qFormat/>
    <w:pPr>
      <w:spacing w:after="0"/>
    </w:pPr>
    <w:rPr>
      <w:b/>
      <w:color w:val="775F55" w:themeColor="text2"/>
      <w:sz w:val="28"/>
      <w:szCs w:val="36"/>
    </w:rPr>
  </w:style>
  <w:style w:type="paragraph" w:styleId="Signature">
    <w:name w:val="Signature"/>
    <w:basedOn w:val="Normal"/>
    <w:link w:val="SignatureChar"/>
    <w:uiPriority w:val="8"/>
    <w:unhideWhenUsed/>
    <w:qFormat/>
    <w:rPr>
      <w:b/>
    </w:rPr>
  </w:style>
  <w:style w:type="character" w:customStyle="1" w:styleId="SignatureChar">
    <w:name w:val="Signature Char"/>
    <w:basedOn w:val="DefaultParagraphFont"/>
    <w:link w:val="Signature"/>
    <w:uiPriority w:val="8"/>
    <w:rPr>
      <w:b/>
      <w:sz w:val="23"/>
      <w:szCs w:val="20"/>
      <w:lang w:eastAsia="ja-JP"/>
    </w:rPr>
  </w:style>
  <w:style w:type="paragraph" w:customStyle="1" w:styleId="FooterEven">
    <w:name w:val="Footer Even"/>
    <w:basedOn w:val="Normal"/>
    <w:uiPriority w:val="49"/>
    <w:unhideWhenUsed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FooterOdd">
    <w:name w:val="Footer Odd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HeaderEven">
    <w:name w:val="Header Even"/>
    <w:basedOn w:val="NoSpacing"/>
    <w:uiPriority w:val="49"/>
    <w:semiHidden/>
    <w:unhideWhenUsed/>
    <w:pPr>
      <w:pBdr>
        <w:bottom w:val="single" w:sz="4" w:space="1" w:color="94B6D2" w:themeColor="accent1"/>
      </w:pBdr>
    </w:pPr>
    <w:rPr>
      <w:b/>
      <w:color w:val="775F55" w:themeColor="text2"/>
      <w:sz w:val="20"/>
    </w:rPr>
  </w:style>
  <w:style w:type="paragraph" w:customStyle="1" w:styleId="HeaderOdd">
    <w:name w:val="Header Odd"/>
    <w:basedOn w:val="NoSpacing"/>
    <w:unhideWhenUsed/>
    <w:qFormat/>
    <w:pPr>
      <w:pBdr>
        <w:bottom w:val="single" w:sz="4" w:space="1" w:color="94B6D2" w:themeColor="accent1"/>
      </w:pBdr>
      <w:jc w:val="right"/>
    </w:pPr>
    <w:rPr>
      <w:b/>
      <w:color w:val="775F55" w:themeColor="text2"/>
      <w:sz w:val="20"/>
    </w:rPr>
  </w:style>
  <w:style w:type="table" w:styleId="ColorfulGrid">
    <w:name w:val="Colorful Grid"/>
    <w:basedOn w:val="TableNormal"/>
    <w:uiPriority w:val="40"/>
    <w:rsid w:val="004D723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List">
    <w:name w:val="Colorful List"/>
    <w:basedOn w:val="TableNormal"/>
    <w:uiPriority w:val="40"/>
    <w:rsid w:val="004D723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Shading">
    <w:name w:val="Colorful Shading"/>
    <w:basedOn w:val="TableNormal"/>
    <w:uiPriority w:val="40"/>
    <w:rsid w:val="004D723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40"/>
    <w:rsid w:val="004D723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ghtGrid">
    <w:name w:val="Light Grid"/>
    <w:basedOn w:val="TableNormal"/>
    <w:uiPriority w:val="40"/>
    <w:rsid w:val="004D723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olorfulGrid-Accent1">
    <w:name w:val="Colorful Grid Accent 1"/>
    <w:basedOn w:val="TableNormal"/>
    <w:uiPriority w:val="41"/>
    <w:rsid w:val="004D723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paragraph" w:customStyle="1" w:styleId="TableParagraph">
    <w:name w:val="Table Paragraph"/>
    <w:basedOn w:val="Normal"/>
    <w:uiPriority w:val="1"/>
    <w:qFormat/>
    <w:rsid w:val="004D7234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22"/>
      <w:szCs w:val="22"/>
      <w:lang w:eastAsia="en-US"/>
    </w:rPr>
  </w:style>
  <w:style w:type="table" w:styleId="LightGrid-Accent1">
    <w:name w:val="Light Grid Accent 1"/>
    <w:basedOn w:val="TableNormal"/>
    <w:uiPriority w:val="41"/>
    <w:rsid w:val="004D7234"/>
    <w:pPr>
      <w:spacing w:after="0" w:line="240" w:lineRule="auto"/>
    </w:p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GridTable4-Accent1">
    <w:name w:val="Grid Table 4 Accent 1"/>
    <w:basedOn w:val="TableNormal"/>
    <w:uiPriority w:val="49"/>
    <w:rsid w:val="002A769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A7698"/>
    <w:pPr>
      <w:spacing w:after="0" w:line="240" w:lineRule="auto"/>
    </w:pPr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5Dark-Accent6">
    <w:name w:val="List Table 5 Dark Accent 6"/>
    <w:basedOn w:val="TableNormal"/>
    <w:uiPriority w:val="50"/>
    <w:rsid w:val="002A769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6Colorful-Accent2">
    <w:name w:val="Grid Table 6 Colorful Accent 2"/>
    <w:basedOn w:val="TableNormal"/>
    <w:uiPriority w:val="51"/>
    <w:rsid w:val="002A7698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11E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0E94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49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kaggle.com/code/chienhsianghung/object-detection-using-opencv-inference" TargetMode="Externa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A3LhqU3v6KQ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Pea3meEjVM8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https://www.youtube.com/watch?v=ZjlhZHlG4dI" TargetMode="Externa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Median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B0FA047C6AA4F46B94995993B51DE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C3384C-3059-4457-AB5D-AB55C4BCC709}"/>
      </w:docPartPr>
      <w:docPartBody>
        <w:p w:rsidR="00C7202E" w:rsidRDefault="00EF3A68">
          <w:pPr>
            <w:pStyle w:val="DB0FA047C6AA4F46B94995993B51DEF2"/>
          </w:pPr>
          <w:r>
            <w:t>[TYPE THE SENDER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PGothicE">
    <w:charset w:val="80"/>
    <w:family w:val="swiss"/>
    <w:pitch w:val="variable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3A68"/>
    <w:rsid w:val="0001160C"/>
    <w:rsid w:val="002154E9"/>
    <w:rsid w:val="002D30AC"/>
    <w:rsid w:val="0037274D"/>
    <w:rsid w:val="005837B7"/>
    <w:rsid w:val="007E3D73"/>
    <w:rsid w:val="008D0589"/>
    <w:rsid w:val="00AE24F0"/>
    <w:rsid w:val="00B121AA"/>
    <w:rsid w:val="00B53AD3"/>
    <w:rsid w:val="00BC7378"/>
    <w:rsid w:val="00C35C25"/>
    <w:rsid w:val="00C40A32"/>
    <w:rsid w:val="00C7202E"/>
    <w:rsid w:val="00C84605"/>
    <w:rsid w:val="00DC7E99"/>
    <w:rsid w:val="00E456F6"/>
    <w:rsid w:val="00EF3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B0FA047C6AA4F46B94995993B51DEF2">
    <w:name w:val="DB0FA047C6AA4F46B94995993B51DEF2"/>
  </w:style>
  <w:style w:type="paragraph" w:customStyle="1" w:styleId="E52C86FD16B1431AA3A8FAE34C3DD774">
    <w:name w:val="E52C86FD16B1431AA3A8FAE34C3DD7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2022-12-20T00:00:00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BACDC0-6C22-44EC-AF51-49B044004D63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MedianLetter</Template>
  <TotalTime>5</TotalTime>
  <Pages>5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BHASKARACHARYA NATIONAL INSTITUTE FOR SPACE APPLICATIONS AND GEO-INFORMATICS</Company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vishvrajsinh_rana@outlook.com</dc:creator>
  <cp:lastModifiedBy>Bhavik Gelotar</cp:lastModifiedBy>
  <cp:revision>6</cp:revision>
  <cp:lastPrinted>2024-08-21T07:10:00Z</cp:lastPrinted>
  <dcterms:created xsi:type="dcterms:W3CDTF">2024-10-02T23:31:00Z</dcterms:created>
  <dcterms:modified xsi:type="dcterms:W3CDTF">2024-10-03T05:08:00Z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fee4016ef69fdfe219f70f2b5c2bf9a4fae0f0075578713a878452c5add13b4c</vt:lpwstr>
  </property>
</Properties>
</file>